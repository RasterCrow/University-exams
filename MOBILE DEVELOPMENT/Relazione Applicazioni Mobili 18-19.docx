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4A140" w14:textId="652FED5C" w:rsidR="00A10484" w:rsidRDefault="00405522">
      <w:pPr>
        <w:pStyle w:val="Titolo"/>
      </w:pPr>
      <w:r>
        <w:t xml:space="preserve">Relazione </w:t>
      </w:r>
      <w:r w:rsidR="00BE4517">
        <w:t>Applicazioni Mobili 18-19</w:t>
      </w:r>
    </w:p>
    <w:p w14:paraId="058AE63A" w14:textId="4593CBAD" w:rsidR="00405522" w:rsidRDefault="00405522">
      <w:pPr>
        <w:pStyle w:val="Titolo"/>
      </w:pPr>
    </w:p>
    <w:p w14:paraId="3CAEE79B" w14:textId="244D9C81" w:rsidR="00855982" w:rsidRPr="00405522" w:rsidRDefault="00405522" w:rsidP="00855982">
      <w:pPr>
        <w:pStyle w:val="Titolo1"/>
        <w:rPr>
          <w:sz w:val="40"/>
          <w:szCs w:val="40"/>
        </w:rPr>
      </w:pPr>
      <w:r w:rsidRPr="00405522">
        <w:rPr>
          <w:sz w:val="40"/>
          <w:szCs w:val="40"/>
        </w:rPr>
        <w:t>Autori</w:t>
      </w:r>
    </w:p>
    <w:p w14:paraId="1CF8096A" w14:textId="66F4DD34" w:rsidR="00855982" w:rsidRPr="00405522" w:rsidRDefault="00405522" w:rsidP="00405522">
      <w:pPr>
        <w:rPr>
          <w:sz w:val="24"/>
          <w:szCs w:val="24"/>
        </w:rPr>
      </w:pPr>
      <w:r w:rsidRPr="00405522">
        <w:rPr>
          <w:sz w:val="24"/>
          <w:szCs w:val="24"/>
        </w:rPr>
        <w:t>Alexandru Stefan Andries</w:t>
      </w:r>
      <w:r w:rsidRPr="00405522">
        <w:rPr>
          <w:sz w:val="24"/>
          <w:szCs w:val="24"/>
        </w:rPr>
        <w:tab/>
        <w:t>20018146</w:t>
      </w:r>
    </w:p>
    <w:p w14:paraId="728DF4C2" w14:textId="46643DD8" w:rsidR="00405522" w:rsidRPr="00405522" w:rsidRDefault="00405522" w:rsidP="00405522">
      <w:pPr>
        <w:rPr>
          <w:sz w:val="24"/>
          <w:szCs w:val="24"/>
        </w:rPr>
      </w:pPr>
      <w:r w:rsidRPr="00405522">
        <w:rPr>
          <w:sz w:val="24"/>
          <w:szCs w:val="24"/>
        </w:rPr>
        <w:t>Nicolò Benella</w:t>
      </w:r>
      <w:r w:rsidRPr="00405522">
        <w:rPr>
          <w:sz w:val="24"/>
          <w:szCs w:val="24"/>
        </w:rPr>
        <w:tab/>
      </w:r>
      <w:r w:rsidRPr="00405522">
        <w:rPr>
          <w:sz w:val="24"/>
          <w:szCs w:val="24"/>
        </w:rPr>
        <w:tab/>
      </w:r>
      <w:r w:rsidRPr="00405522">
        <w:rPr>
          <w:sz w:val="24"/>
          <w:szCs w:val="24"/>
        </w:rPr>
        <w:tab/>
        <w:t>20018152</w:t>
      </w:r>
    </w:p>
    <w:p w14:paraId="4AF39ABB" w14:textId="00759CCC" w:rsidR="00405522" w:rsidRDefault="00405522" w:rsidP="00405522"/>
    <w:p w14:paraId="7E83D345" w14:textId="4DC9C1CC" w:rsidR="00405522" w:rsidRPr="00405522" w:rsidRDefault="00405522" w:rsidP="00405522">
      <w:pPr>
        <w:pStyle w:val="Titolo1"/>
        <w:rPr>
          <w:sz w:val="40"/>
          <w:szCs w:val="40"/>
        </w:rPr>
      </w:pPr>
      <w:r w:rsidRPr="00405522">
        <w:rPr>
          <w:sz w:val="40"/>
          <w:szCs w:val="40"/>
        </w:rPr>
        <w:t>Descrizione Progetto</w:t>
      </w:r>
    </w:p>
    <w:p w14:paraId="26B51706" w14:textId="0F63B759" w:rsidR="00DA7661" w:rsidRDefault="00DA7661" w:rsidP="00405522">
      <w:pPr>
        <w:rPr>
          <w:sz w:val="24"/>
          <w:szCs w:val="24"/>
        </w:rPr>
      </w:pPr>
      <w:r>
        <w:rPr>
          <w:sz w:val="24"/>
          <w:szCs w:val="24"/>
        </w:rPr>
        <w:t xml:space="preserve">Creazione di 4 app per dispositivi </w:t>
      </w:r>
      <w:r w:rsidR="00C75A6E">
        <w:rPr>
          <w:sz w:val="24"/>
          <w:szCs w:val="24"/>
        </w:rPr>
        <w:t>Android:</w:t>
      </w:r>
    </w:p>
    <w:p w14:paraId="21EF9665" w14:textId="382AE431" w:rsidR="00DA7661" w:rsidRDefault="000C7A2D" w:rsidP="00DA7661">
      <w:pPr>
        <w:pStyle w:val="Paragrafoelenco"/>
        <w:numPr>
          <w:ilvl w:val="0"/>
          <w:numId w:val="31"/>
        </w:numPr>
        <w:rPr>
          <w:sz w:val="24"/>
          <w:szCs w:val="24"/>
        </w:rPr>
      </w:pPr>
      <w:hyperlink w:anchor="_Progetto_1_:" w:history="1">
        <w:r w:rsidR="00DA7661" w:rsidRPr="00026CAA">
          <w:rPr>
            <w:rStyle w:val="Collegamentoipertestuale"/>
            <w:sz w:val="24"/>
            <w:szCs w:val="24"/>
          </w:rPr>
          <w:t>To do list</w:t>
        </w:r>
      </w:hyperlink>
    </w:p>
    <w:p w14:paraId="70FD28F3" w14:textId="7B3CB994" w:rsidR="00DA7661" w:rsidRDefault="000C7A2D" w:rsidP="00DA7661">
      <w:pPr>
        <w:pStyle w:val="Paragrafoelenco"/>
        <w:numPr>
          <w:ilvl w:val="0"/>
          <w:numId w:val="31"/>
        </w:numPr>
        <w:rPr>
          <w:sz w:val="24"/>
          <w:szCs w:val="24"/>
        </w:rPr>
      </w:pPr>
      <w:hyperlink w:anchor="_Progetto_2_:" w:history="1">
        <w:r w:rsidR="00DA7661" w:rsidRPr="00026CAA">
          <w:rPr>
            <w:rStyle w:val="Collegamentoipertestuale"/>
            <w:sz w:val="24"/>
            <w:szCs w:val="24"/>
          </w:rPr>
          <w:t>Book Search</w:t>
        </w:r>
      </w:hyperlink>
    </w:p>
    <w:p w14:paraId="6EB2936E" w14:textId="7A066690" w:rsidR="00DA7661" w:rsidRDefault="000C7A2D" w:rsidP="00DA7661">
      <w:pPr>
        <w:pStyle w:val="Paragrafoelenco"/>
        <w:numPr>
          <w:ilvl w:val="0"/>
          <w:numId w:val="31"/>
        </w:numPr>
        <w:rPr>
          <w:sz w:val="24"/>
          <w:szCs w:val="24"/>
        </w:rPr>
      </w:pPr>
      <w:hyperlink w:anchor="_Progetto_3_:_1" w:history="1">
        <w:r w:rsidR="00DA7661" w:rsidRPr="005C4897">
          <w:rPr>
            <w:rStyle w:val="Collegamentoipertestuale"/>
            <w:sz w:val="24"/>
            <w:szCs w:val="24"/>
          </w:rPr>
          <w:t>Guida Museo</w:t>
        </w:r>
      </w:hyperlink>
    </w:p>
    <w:p w14:paraId="71D67BBC" w14:textId="6927C64B" w:rsidR="00DA7661" w:rsidRDefault="000C7A2D" w:rsidP="00DA7661">
      <w:pPr>
        <w:pStyle w:val="Paragrafoelenco"/>
        <w:numPr>
          <w:ilvl w:val="0"/>
          <w:numId w:val="31"/>
        </w:numPr>
        <w:rPr>
          <w:sz w:val="24"/>
          <w:szCs w:val="24"/>
        </w:rPr>
      </w:pPr>
      <w:hyperlink w:anchor="_Progetto_4_:" w:history="1">
        <w:r w:rsidR="00DA7661" w:rsidRPr="00026CAA">
          <w:rPr>
            <w:rStyle w:val="Collegamentoipertestuale"/>
            <w:sz w:val="24"/>
            <w:szCs w:val="24"/>
          </w:rPr>
          <w:t>UPO Car Sharing</w:t>
        </w:r>
      </w:hyperlink>
    </w:p>
    <w:p w14:paraId="4B3939D6" w14:textId="77777777" w:rsidR="0047610B" w:rsidRDefault="0047610B" w:rsidP="00912F7D">
      <w:pPr>
        <w:pStyle w:val="Titolo1"/>
        <w:rPr>
          <w:sz w:val="40"/>
          <w:szCs w:val="40"/>
        </w:rPr>
      </w:pPr>
      <w:bookmarkStart w:id="0" w:name="_Progetto_1_:"/>
      <w:bookmarkEnd w:id="0"/>
    </w:p>
    <w:p w14:paraId="7E7861D8" w14:textId="77777777" w:rsidR="0047610B" w:rsidRDefault="0047610B" w:rsidP="00912F7D">
      <w:pPr>
        <w:pStyle w:val="Titolo1"/>
        <w:rPr>
          <w:sz w:val="40"/>
          <w:szCs w:val="40"/>
        </w:rPr>
      </w:pPr>
    </w:p>
    <w:p w14:paraId="426EDEF4" w14:textId="77777777" w:rsidR="0047610B" w:rsidRDefault="0047610B" w:rsidP="00912F7D">
      <w:pPr>
        <w:pStyle w:val="Titolo1"/>
        <w:rPr>
          <w:sz w:val="40"/>
          <w:szCs w:val="40"/>
        </w:rPr>
      </w:pPr>
    </w:p>
    <w:p w14:paraId="7875FCB2" w14:textId="77777777" w:rsidR="0047610B" w:rsidRDefault="0047610B" w:rsidP="00912F7D">
      <w:pPr>
        <w:pStyle w:val="Titolo1"/>
        <w:rPr>
          <w:sz w:val="40"/>
          <w:szCs w:val="40"/>
        </w:rPr>
      </w:pPr>
    </w:p>
    <w:p w14:paraId="0DDA44E7" w14:textId="77777777" w:rsidR="0047610B" w:rsidRDefault="0047610B" w:rsidP="00912F7D">
      <w:pPr>
        <w:pStyle w:val="Titolo1"/>
        <w:rPr>
          <w:sz w:val="40"/>
          <w:szCs w:val="40"/>
        </w:rPr>
      </w:pPr>
    </w:p>
    <w:p w14:paraId="4119AE8C" w14:textId="662F5424" w:rsidR="0047610B" w:rsidRDefault="0047610B" w:rsidP="00912F7D">
      <w:pPr>
        <w:pStyle w:val="Titolo1"/>
        <w:rPr>
          <w:sz w:val="40"/>
          <w:szCs w:val="40"/>
        </w:rPr>
      </w:pPr>
    </w:p>
    <w:p w14:paraId="40BBD427" w14:textId="00C6A54D" w:rsidR="0047610B" w:rsidRDefault="0047610B" w:rsidP="0047610B"/>
    <w:p w14:paraId="5FC0393D" w14:textId="77777777" w:rsidR="0047610B" w:rsidRPr="0047610B" w:rsidRDefault="0047610B" w:rsidP="0047610B"/>
    <w:p w14:paraId="0C9BCC20" w14:textId="313A9DF5" w:rsidR="00912F7D" w:rsidRPr="00AF5B66" w:rsidRDefault="00DA7661" w:rsidP="00912F7D">
      <w:pPr>
        <w:pStyle w:val="Titolo1"/>
        <w:rPr>
          <w:lang w:val="en-US"/>
        </w:rPr>
      </w:pPr>
      <w:r w:rsidRPr="00AF5B66">
        <w:rPr>
          <w:lang w:val="en-US"/>
        </w:rPr>
        <w:lastRenderedPageBreak/>
        <w:t>Progetto 1 : To do list</w:t>
      </w:r>
    </w:p>
    <w:p w14:paraId="573DA17A" w14:textId="45E17E31" w:rsidR="00DA7661" w:rsidRPr="00AF5B66" w:rsidRDefault="00DA7661" w:rsidP="00DA7661">
      <w:pPr>
        <w:jc w:val="right"/>
        <w:rPr>
          <w:i/>
          <w:iCs/>
          <w:lang w:val="en-US"/>
        </w:rPr>
      </w:pPr>
    </w:p>
    <w:p w14:paraId="4FF2969B" w14:textId="124CC69F" w:rsidR="00912F7D" w:rsidRPr="00AF5B66" w:rsidRDefault="00A56333" w:rsidP="00DA7661">
      <w:pPr>
        <w:jc w:val="right"/>
        <w:rPr>
          <w:sz w:val="24"/>
          <w:szCs w:val="24"/>
          <w:lang w:val="en-US"/>
        </w:rPr>
      </w:pPr>
      <w:r>
        <w:rPr>
          <w:noProof/>
          <w:sz w:val="24"/>
          <w:szCs w:val="24"/>
        </w:rPr>
        <w:drawing>
          <wp:anchor distT="0" distB="0" distL="114300" distR="114300" simplePos="0" relativeHeight="251658240" behindDoc="0" locked="0" layoutInCell="1" allowOverlap="1" wp14:anchorId="6D7DF95A" wp14:editId="51E52C62">
            <wp:simplePos x="0" y="0"/>
            <wp:positionH relativeFrom="margin">
              <wp:align>right</wp:align>
            </wp:positionH>
            <wp:positionV relativeFrom="paragraph">
              <wp:posOffset>5443</wp:posOffset>
            </wp:positionV>
            <wp:extent cx="2011680" cy="3566160"/>
            <wp:effectExtent l="0" t="0" r="762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1504F" w14:textId="7D668873" w:rsidR="00606B78" w:rsidRPr="00606B78" w:rsidRDefault="00606B78" w:rsidP="00912F7D">
      <w:pPr>
        <w:rPr>
          <w:sz w:val="24"/>
          <w:szCs w:val="24"/>
          <w:u w:val="single"/>
          <w:lang w:val="en-US"/>
        </w:rPr>
      </w:pPr>
      <w:r w:rsidRPr="00606B78">
        <w:rPr>
          <w:sz w:val="24"/>
          <w:szCs w:val="24"/>
          <w:lang w:val="en-US"/>
        </w:rPr>
        <w:t xml:space="preserve">SSH : </w:t>
      </w:r>
      <w:r w:rsidRPr="00606B78">
        <w:rPr>
          <w:sz w:val="24"/>
          <w:szCs w:val="24"/>
          <w:u w:val="single"/>
          <w:lang w:val="en-US"/>
        </w:rPr>
        <w:t xml:space="preserve"> git@gitlab.di.unipmn.it:rastercrow/to-do-list.git</w:t>
      </w:r>
    </w:p>
    <w:p w14:paraId="5459EAC9" w14:textId="0E6D9170" w:rsidR="00912F7D" w:rsidRDefault="00A56333" w:rsidP="00912F7D">
      <w:pPr>
        <w:rPr>
          <w:sz w:val="24"/>
          <w:szCs w:val="24"/>
        </w:rPr>
      </w:pPr>
      <w:r>
        <w:rPr>
          <w:sz w:val="24"/>
          <w:szCs w:val="24"/>
        </w:rPr>
        <w:t xml:space="preserve">L’idea principale dell’applicazione to do list è quella di avere </w:t>
      </w:r>
      <w:r w:rsidR="00C75A6E">
        <w:rPr>
          <w:sz w:val="24"/>
          <w:szCs w:val="24"/>
        </w:rPr>
        <w:t>una app</w:t>
      </w:r>
      <w:r>
        <w:rPr>
          <w:sz w:val="24"/>
          <w:szCs w:val="24"/>
        </w:rPr>
        <w:t xml:space="preserve"> che ci permetta di aggiungere delle note che fungano da memo.</w:t>
      </w:r>
    </w:p>
    <w:p w14:paraId="3E8EF0DB" w14:textId="0B9714F2" w:rsidR="00A56333" w:rsidRDefault="00A56333" w:rsidP="00912F7D">
      <w:pPr>
        <w:rPr>
          <w:sz w:val="24"/>
          <w:szCs w:val="24"/>
        </w:rPr>
      </w:pPr>
      <w:r>
        <w:rPr>
          <w:sz w:val="24"/>
          <w:szCs w:val="24"/>
        </w:rPr>
        <w:t>Queste note possono essere anche aggiunte via text 2 speech.</w:t>
      </w:r>
    </w:p>
    <w:p w14:paraId="76A81E26" w14:textId="540B102D" w:rsidR="00A56333" w:rsidRDefault="00A56333" w:rsidP="00912F7D">
      <w:pPr>
        <w:rPr>
          <w:sz w:val="24"/>
          <w:szCs w:val="24"/>
        </w:rPr>
      </w:pPr>
      <w:r>
        <w:rPr>
          <w:sz w:val="24"/>
          <w:szCs w:val="24"/>
        </w:rPr>
        <w:t>Una delle funzioni più importanti di questa app è la possibilità di salvare le note sia in locale che online.</w:t>
      </w:r>
    </w:p>
    <w:p w14:paraId="641CA0B7" w14:textId="3E0B443B" w:rsidR="00A56333" w:rsidRDefault="00A56333" w:rsidP="00912F7D">
      <w:pPr>
        <w:rPr>
          <w:sz w:val="24"/>
          <w:szCs w:val="24"/>
        </w:rPr>
      </w:pPr>
      <w:r>
        <w:rPr>
          <w:sz w:val="24"/>
          <w:szCs w:val="24"/>
        </w:rPr>
        <w:t>Durante lo sviluppo, questa caratteristica ha portato a diversi problemi.</w:t>
      </w:r>
    </w:p>
    <w:p w14:paraId="7B647C7A" w14:textId="3ADB4CB1" w:rsidR="00A56333" w:rsidRDefault="002701EE" w:rsidP="00912F7D">
      <w:pPr>
        <w:rPr>
          <w:sz w:val="24"/>
          <w:szCs w:val="24"/>
        </w:rPr>
      </w:pPr>
      <w:r>
        <w:rPr>
          <w:sz w:val="24"/>
          <w:szCs w:val="24"/>
        </w:rPr>
        <w:t>Abbiamo implementato l</w:t>
      </w:r>
      <w:r w:rsidRPr="002701EE">
        <w:rPr>
          <w:sz w:val="24"/>
          <w:szCs w:val="24"/>
        </w:rPr>
        <w:t>’</w:t>
      </w:r>
      <w:r>
        <w:rPr>
          <w:sz w:val="24"/>
          <w:szCs w:val="24"/>
        </w:rPr>
        <w:t>extra per la visualizzazione via mappa.</w:t>
      </w:r>
    </w:p>
    <w:p w14:paraId="68B3480D" w14:textId="423C824B" w:rsidR="00A56333" w:rsidRDefault="00A56333" w:rsidP="00912F7D">
      <w:pPr>
        <w:rPr>
          <w:sz w:val="24"/>
          <w:szCs w:val="24"/>
        </w:rPr>
      </w:pPr>
    </w:p>
    <w:p w14:paraId="6D6DAAAF" w14:textId="7276253D" w:rsidR="00A56333" w:rsidRPr="00A56333" w:rsidRDefault="00A56333" w:rsidP="00912F7D">
      <w:pPr>
        <w:rPr>
          <w:color w:val="FF0000"/>
          <w:sz w:val="24"/>
          <w:szCs w:val="24"/>
        </w:rPr>
      </w:pPr>
    </w:p>
    <w:p w14:paraId="0C2E4485" w14:textId="77777777" w:rsidR="00912F7D" w:rsidRPr="00606B78" w:rsidRDefault="00912F7D" w:rsidP="00912F7D">
      <w:pPr>
        <w:rPr>
          <w:sz w:val="24"/>
          <w:szCs w:val="24"/>
          <w:u w:val="single"/>
        </w:rPr>
      </w:pPr>
    </w:p>
    <w:p w14:paraId="2417E8BA" w14:textId="63911E25" w:rsidR="00245B75" w:rsidRPr="003C77F0" w:rsidRDefault="00245B75" w:rsidP="003C77F0">
      <w:pPr>
        <w:pStyle w:val="Titolo2"/>
        <w:rPr>
          <w:color w:val="FF0000"/>
          <w:sz w:val="32"/>
          <w:szCs w:val="32"/>
          <w:u w:val="single"/>
        </w:rPr>
      </w:pPr>
      <w:r w:rsidRPr="00A56333">
        <w:rPr>
          <w:color w:val="FF0000"/>
          <w:sz w:val="32"/>
          <w:szCs w:val="32"/>
        </w:rPr>
        <w:t>Funzionalità</w:t>
      </w:r>
      <w:r>
        <w:rPr>
          <w:color w:val="FF0000"/>
          <w:sz w:val="32"/>
          <w:szCs w:val="32"/>
        </w:rPr>
        <w:t xml:space="preserve"> </w:t>
      </w:r>
      <w:r w:rsidRPr="00245B75">
        <w:rPr>
          <w:color w:val="FF0000"/>
          <w:sz w:val="32"/>
          <w:szCs w:val="32"/>
        </w:rPr>
        <w:t>–  S</w:t>
      </w:r>
      <w:r>
        <w:rPr>
          <w:color w:val="FF0000"/>
          <w:sz w:val="32"/>
          <w:szCs w:val="32"/>
        </w:rPr>
        <w:t>peech to text</w:t>
      </w:r>
    </w:p>
    <w:p w14:paraId="23C593D9" w14:textId="4D109EA4" w:rsidR="00912F7D" w:rsidRDefault="00245B75" w:rsidP="00912F7D">
      <w:pPr>
        <w:rPr>
          <w:sz w:val="24"/>
          <w:szCs w:val="24"/>
        </w:rPr>
      </w:pPr>
      <w:r>
        <w:rPr>
          <w:noProof/>
          <w:color w:val="FF0000"/>
          <w:sz w:val="32"/>
          <w:szCs w:val="32"/>
        </w:rPr>
        <w:drawing>
          <wp:anchor distT="0" distB="0" distL="114300" distR="114300" simplePos="0" relativeHeight="251659264" behindDoc="0" locked="0" layoutInCell="1" allowOverlap="1" wp14:anchorId="4F56A60D" wp14:editId="55A15576">
            <wp:simplePos x="0" y="0"/>
            <wp:positionH relativeFrom="column">
              <wp:posOffset>0</wp:posOffset>
            </wp:positionH>
            <wp:positionV relativeFrom="paragraph">
              <wp:posOffset>1089</wp:posOffset>
            </wp:positionV>
            <wp:extent cx="1821320" cy="3228703"/>
            <wp:effectExtent l="0" t="0" r="762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1320" cy="3228703"/>
                    </a:xfrm>
                    <a:prstGeom prst="rect">
                      <a:avLst/>
                    </a:prstGeom>
                    <a:noFill/>
                    <a:ln>
                      <a:noFill/>
                    </a:ln>
                  </pic:spPr>
                </pic:pic>
              </a:graphicData>
            </a:graphic>
          </wp:anchor>
        </w:drawing>
      </w:r>
      <w:r w:rsidRPr="00245B75">
        <w:rPr>
          <w:sz w:val="24"/>
          <w:szCs w:val="24"/>
        </w:rPr>
        <w:t>Il text to speech nel nostro c</w:t>
      </w:r>
      <w:r>
        <w:rPr>
          <w:sz w:val="24"/>
          <w:szCs w:val="24"/>
        </w:rPr>
        <w:t>aso è stato implementato per aggiungere la descrizione essendo la parte più lunga da scrivere.</w:t>
      </w:r>
    </w:p>
    <w:p w14:paraId="17636F11" w14:textId="49626A19" w:rsidR="00BC43EC" w:rsidRDefault="00245B75" w:rsidP="00912F7D">
      <w:pPr>
        <w:rPr>
          <w:sz w:val="24"/>
          <w:szCs w:val="24"/>
        </w:rPr>
      </w:pPr>
      <w:r>
        <w:rPr>
          <w:sz w:val="24"/>
          <w:szCs w:val="24"/>
        </w:rPr>
        <w:t>L’implementazione è stata anche molto semplice essendo una semplice funzione che avvia</w:t>
      </w:r>
      <w:r w:rsidR="00BC43EC">
        <w:rPr>
          <w:sz w:val="24"/>
          <w:szCs w:val="24"/>
        </w:rPr>
        <w:t xml:space="preserve"> un intent predefinito.</w:t>
      </w:r>
    </w:p>
    <w:p w14:paraId="5F8D2B8E" w14:textId="4CAA4C6B" w:rsidR="00BC43EC" w:rsidRDefault="00BC43EC" w:rsidP="00912F7D">
      <w:pPr>
        <w:rPr>
          <w:sz w:val="24"/>
          <w:szCs w:val="24"/>
        </w:rPr>
      </w:pPr>
      <w:r>
        <w:rPr>
          <w:sz w:val="24"/>
          <w:szCs w:val="24"/>
        </w:rPr>
        <w:t xml:space="preserve">Se c’è </w:t>
      </w:r>
      <w:r w:rsidR="00C75A6E">
        <w:rPr>
          <w:sz w:val="24"/>
          <w:szCs w:val="24"/>
        </w:rPr>
        <w:t>già</w:t>
      </w:r>
      <w:r>
        <w:rPr>
          <w:sz w:val="24"/>
          <w:szCs w:val="24"/>
        </w:rPr>
        <w:t xml:space="preserve"> del testo nella descrizione esso viene rimpiazzato con quello nuovo che viene captato.</w:t>
      </w:r>
    </w:p>
    <w:p w14:paraId="32E4CE47" w14:textId="3F2200F4" w:rsidR="00BC43EC" w:rsidRPr="00BC43EC" w:rsidRDefault="00BC43EC" w:rsidP="00912F7D">
      <w:pPr>
        <w:rPr>
          <w:sz w:val="24"/>
          <w:szCs w:val="24"/>
        </w:rPr>
      </w:pPr>
      <w:r>
        <w:rPr>
          <w:sz w:val="24"/>
          <w:szCs w:val="24"/>
        </w:rPr>
        <w:t xml:space="preserve">Una caratteristica efficacie è l’uso </w:t>
      </w:r>
      <w:r w:rsidR="00C75A6E">
        <w:rPr>
          <w:sz w:val="24"/>
          <w:szCs w:val="24"/>
        </w:rPr>
        <w:t>di:</w:t>
      </w:r>
    </w:p>
    <w:p w14:paraId="4A6BEAC1" w14:textId="77777777" w:rsidR="00BC43EC" w:rsidRPr="00BC43EC" w:rsidRDefault="00BC43EC" w:rsidP="00BC43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US"/>
        </w:rPr>
      </w:pPr>
      <w:r w:rsidRPr="00BC43EC">
        <w:rPr>
          <w:rFonts w:ascii="Courier New" w:eastAsia="Times New Roman" w:hAnsi="Courier New" w:cs="Courier New"/>
          <w:color w:val="A9B7C6"/>
          <w:sz w:val="16"/>
          <w:szCs w:val="16"/>
          <w:lang w:eastAsia="en-US"/>
        </w:rPr>
        <w:t>intent.putExtra(RecognizerIntent.</w:t>
      </w:r>
      <w:r w:rsidRPr="00BC43EC">
        <w:rPr>
          <w:rFonts w:ascii="Courier New" w:eastAsia="Times New Roman" w:hAnsi="Courier New" w:cs="Courier New"/>
          <w:i/>
          <w:iCs/>
          <w:color w:val="9876AA"/>
          <w:sz w:val="16"/>
          <w:szCs w:val="16"/>
          <w:lang w:eastAsia="en-US"/>
        </w:rPr>
        <w:t>EXTRA_LANGUAGE</w:t>
      </w:r>
      <w:r w:rsidRPr="00BC43EC">
        <w:rPr>
          <w:rFonts w:ascii="Courier New" w:eastAsia="Times New Roman" w:hAnsi="Courier New" w:cs="Courier New"/>
          <w:color w:val="CC7832"/>
          <w:sz w:val="16"/>
          <w:szCs w:val="16"/>
          <w:lang w:eastAsia="en-US"/>
        </w:rPr>
        <w:t xml:space="preserve">, </w:t>
      </w:r>
      <w:r w:rsidRPr="00BC43EC">
        <w:rPr>
          <w:rFonts w:ascii="Courier New" w:eastAsia="Times New Roman" w:hAnsi="Courier New" w:cs="Courier New"/>
          <w:color w:val="A9B7C6"/>
          <w:sz w:val="16"/>
          <w:szCs w:val="16"/>
          <w:lang w:eastAsia="en-US"/>
        </w:rPr>
        <w:t>Locale.</w:t>
      </w:r>
      <w:r w:rsidRPr="00BC43EC">
        <w:rPr>
          <w:rFonts w:ascii="Courier New" w:eastAsia="Times New Roman" w:hAnsi="Courier New" w:cs="Courier New"/>
          <w:i/>
          <w:iCs/>
          <w:color w:val="A9B7C6"/>
          <w:sz w:val="16"/>
          <w:szCs w:val="16"/>
          <w:lang w:eastAsia="en-US"/>
        </w:rPr>
        <w:t>getDefault</w:t>
      </w:r>
      <w:r w:rsidRPr="00BC43EC">
        <w:rPr>
          <w:rFonts w:ascii="Courier New" w:eastAsia="Times New Roman" w:hAnsi="Courier New" w:cs="Courier New"/>
          <w:color w:val="A9B7C6"/>
          <w:sz w:val="16"/>
          <w:szCs w:val="16"/>
          <w:lang w:eastAsia="en-US"/>
        </w:rPr>
        <w:t>())</w:t>
      </w:r>
      <w:r w:rsidRPr="00BC43EC">
        <w:rPr>
          <w:rFonts w:ascii="Courier New" w:eastAsia="Times New Roman" w:hAnsi="Courier New" w:cs="Courier New"/>
          <w:color w:val="CC7832"/>
          <w:sz w:val="16"/>
          <w:szCs w:val="16"/>
          <w:lang w:eastAsia="en-US"/>
        </w:rPr>
        <w:t>;</w:t>
      </w:r>
    </w:p>
    <w:p w14:paraId="62362B5E" w14:textId="5CD8EB3D" w:rsidR="00BC43EC" w:rsidRPr="00BC43EC" w:rsidRDefault="00BC43EC" w:rsidP="00912F7D">
      <w:pPr>
        <w:rPr>
          <w:sz w:val="24"/>
          <w:szCs w:val="24"/>
        </w:rPr>
      </w:pPr>
      <w:r>
        <w:rPr>
          <w:sz w:val="24"/>
          <w:szCs w:val="24"/>
        </w:rPr>
        <w:t xml:space="preserve">che permette a </w:t>
      </w:r>
      <w:r w:rsidR="00C75A6E">
        <w:rPr>
          <w:sz w:val="24"/>
          <w:szCs w:val="24"/>
        </w:rPr>
        <w:t>Google</w:t>
      </w:r>
      <w:r>
        <w:rPr>
          <w:sz w:val="24"/>
          <w:szCs w:val="24"/>
        </w:rPr>
        <w:t xml:space="preserve"> di capire la lingua da ascoltare in base a quello del telefono.</w:t>
      </w:r>
    </w:p>
    <w:p w14:paraId="59F2570C" w14:textId="35152C75" w:rsidR="00A56333" w:rsidRPr="00245B75" w:rsidRDefault="00A56333" w:rsidP="00912F7D">
      <w:pPr>
        <w:rPr>
          <w:sz w:val="24"/>
          <w:szCs w:val="24"/>
        </w:rPr>
      </w:pPr>
    </w:p>
    <w:p w14:paraId="659DA96C" w14:textId="3D6EED44" w:rsidR="00BC43EC" w:rsidRPr="003C77F0" w:rsidRDefault="00BC43EC" w:rsidP="003C77F0">
      <w:pPr>
        <w:pStyle w:val="Titolo2"/>
        <w:rPr>
          <w:color w:val="FF0000"/>
          <w:sz w:val="32"/>
          <w:szCs w:val="32"/>
        </w:rPr>
      </w:pPr>
      <w:r>
        <w:rPr>
          <w:color w:val="FF0000"/>
          <w:sz w:val="32"/>
          <w:szCs w:val="32"/>
        </w:rPr>
        <w:lastRenderedPageBreak/>
        <w:t>F</w:t>
      </w:r>
      <w:r w:rsidRPr="00A56333">
        <w:rPr>
          <w:color w:val="FF0000"/>
          <w:sz w:val="32"/>
          <w:szCs w:val="32"/>
        </w:rPr>
        <w:t>unzionalità</w:t>
      </w:r>
      <w:r>
        <w:rPr>
          <w:color w:val="FF0000"/>
          <w:sz w:val="32"/>
          <w:szCs w:val="32"/>
        </w:rPr>
        <w:t xml:space="preserve"> </w:t>
      </w:r>
      <w:r w:rsidRPr="00245B75">
        <w:rPr>
          <w:color w:val="FF0000"/>
          <w:sz w:val="32"/>
          <w:szCs w:val="32"/>
        </w:rPr>
        <w:t xml:space="preserve">–  </w:t>
      </w:r>
      <w:r>
        <w:rPr>
          <w:color w:val="FF0000"/>
          <w:sz w:val="32"/>
          <w:szCs w:val="32"/>
        </w:rPr>
        <w:t>Location services</w:t>
      </w:r>
    </w:p>
    <w:p w14:paraId="0CB6BB97" w14:textId="7B2DBD1F" w:rsidR="00BC43EC" w:rsidRDefault="00606B78" w:rsidP="00BC43EC">
      <w:pPr>
        <w:rPr>
          <w:sz w:val="24"/>
          <w:szCs w:val="24"/>
        </w:rPr>
      </w:pPr>
      <w:r>
        <w:rPr>
          <w:noProof/>
          <w:sz w:val="24"/>
          <w:szCs w:val="24"/>
        </w:rPr>
        <w:drawing>
          <wp:anchor distT="0" distB="0" distL="114300" distR="114300" simplePos="0" relativeHeight="251660288" behindDoc="0" locked="0" layoutInCell="1" allowOverlap="1" wp14:anchorId="546C1537" wp14:editId="00DCD67A">
            <wp:simplePos x="0" y="0"/>
            <wp:positionH relativeFrom="margin">
              <wp:align>right</wp:align>
            </wp:positionH>
            <wp:positionV relativeFrom="paragraph">
              <wp:posOffset>8345</wp:posOffset>
            </wp:positionV>
            <wp:extent cx="2011680" cy="3566160"/>
            <wp:effectExtent l="0" t="0" r="762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anchor>
        </w:drawing>
      </w:r>
      <w:r w:rsidR="00BC43EC" w:rsidRPr="00BC43EC">
        <w:rPr>
          <w:sz w:val="24"/>
          <w:szCs w:val="24"/>
        </w:rPr>
        <w:t>Pur non av</w:t>
      </w:r>
      <w:r w:rsidR="00BC43EC">
        <w:rPr>
          <w:sz w:val="24"/>
          <w:szCs w:val="24"/>
        </w:rPr>
        <w:t xml:space="preserve">endo svolto l-esercizio extra per la localizzazione delle note in base alla loro location al momento della creazione, abbiamo comunque implementato i locationservices di </w:t>
      </w:r>
      <w:r w:rsidR="00C75A6E">
        <w:rPr>
          <w:sz w:val="24"/>
          <w:szCs w:val="24"/>
        </w:rPr>
        <w:t>Google</w:t>
      </w:r>
      <w:r w:rsidR="00BC43EC">
        <w:rPr>
          <w:sz w:val="24"/>
          <w:szCs w:val="24"/>
        </w:rPr>
        <w:t xml:space="preserve"> e durante la creazione della nota salviamo su firebase </w:t>
      </w:r>
      <w:r w:rsidR="00C75A6E">
        <w:rPr>
          <w:sz w:val="24"/>
          <w:szCs w:val="24"/>
        </w:rPr>
        <w:t>(anche</w:t>
      </w:r>
      <w:r w:rsidR="00BC43EC">
        <w:rPr>
          <w:sz w:val="24"/>
          <w:szCs w:val="24"/>
        </w:rPr>
        <w:t xml:space="preserve"> se poi non viene mostrato nei dettagli della nota sull’app ) la location attuale del telefono.</w:t>
      </w:r>
    </w:p>
    <w:p w14:paraId="1C7F7D46" w14:textId="6821BD3A" w:rsidR="00BC43EC" w:rsidRPr="00BC43EC" w:rsidRDefault="00BC43EC" w:rsidP="00BC43EC">
      <w:pPr>
        <w:rPr>
          <w:sz w:val="24"/>
          <w:szCs w:val="24"/>
        </w:rPr>
      </w:pPr>
      <w:r>
        <w:rPr>
          <w:sz w:val="24"/>
          <w:szCs w:val="24"/>
        </w:rPr>
        <w:t xml:space="preserve">Questo implica però che il telefono debba avere una versione aggiornata dei servizi </w:t>
      </w:r>
      <w:r w:rsidR="00C75A6E">
        <w:rPr>
          <w:sz w:val="24"/>
          <w:szCs w:val="24"/>
        </w:rPr>
        <w:t>Google</w:t>
      </w:r>
      <w:r>
        <w:rPr>
          <w:sz w:val="24"/>
          <w:szCs w:val="24"/>
        </w:rPr>
        <w:t>, ma in caso contrario viene comunque mostrato un alert a schermo.</w:t>
      </w:r>
    </w:p>
    <w:p w14:paraId="2BF1D3BE" w14:textId="77777777" w:rsidR="00245B75" w:rsidRPr="00245B75" w:rsidRDefault="00245B75" w:rsidP="00245B75"/>
    <w:p w14:paraId="08A0E6A0" w14:textId="77777777" w:rsidR="00245B75" w:rsidRPr="00245B75" w:rsidRDefault="00245B75" w:rsidP="00245B75"/>
    <w:p w14:paraId="485FEFC4" w14:textId="77777777" w:rsidR="00BC43EC" w:rsidRDefault="00BC43EC" w:rsidP="00245B75">
      <w:pPr>
        <w:pStyle w:val="Titolo2"/>
        <w:rPr>
          <w:color w:val="FF0000"/>
          <w:sz w:val="32"/>
          <w:szCs w:val="32"/>
        </w:rPr>
      </w:pPr>
    </w:p>
    <w:p w14:paraId="1B697EB1" w14:textId="77777777" w:rsidR="00BC43EC" w:rsidRDefault="00BC43EC" w:rsidP="00245B75">
      <w:pPr>
        <w:pStyle w:val="Titolo2"/>
        <w:rPr>
          <w:color w:val="FF0000"/>
          <w:sz w:val="32"/>
          <w:szCs w:val="32"/>
        </w:rPr>
      </w:pPr>
    </w:p>
    <w:p w14:paraId="133DFE05" w14:textId="53207C55" w:rsidR="00245B75" w:rsidRPr="003C77F0" w:rsidRDefault="00A56333" w:rsidP="003C77F0">
      <w:pPr>
        <w:pStyle w:val="Titolo2"/>
        <w:rPr>
          <w:color w:val="FF0000"/>
          <w:sz w:val="32"/>
          <w:szCs w:val="32"/>
        </w:rPr>
      </w:pPr>
      <w:r w:rsidRPr="00A56333">
        <w:rPr>
          <w:color w:val="FF0000"/>
          <w:sz w:val="32"/>
          <w:szCs w:val="32"/>
        </w:rPr>
        <w:t>Funzionalità</w:t>
      </w:r>
      <w:r w:rsidR="00245B75">
        <w:rPr>
          <w:color w:val="FF0000"/>
          <w:sz w:val="32"/>
          <w:szCs w:val="32"/>
        </w:rPr>
        <w:t xml:space="preserve"> </w:t>
      </w:r>
      <w:r w:rsidR="00245B75" w:rsidRPr="00245B75">
        <w:rPr>
          <w:color w:val="FF0000"/>
          <w:sz w:val="32"/>
          <w:szCs w:val="32"/>
        </w:rPr>
        <w:t xml:space="preserve">– Cloud </w:t>
      </w:r>
      <w:r w:rsidR="00C75A6E" w:rsidRPr="00245B75">
        <w:rPr>
          <w:color w:val="FF0000"/>
          <w:sz w:val="32"/>
          <w:szCs w:val="32"/>
        </w:rPr>
        <w:t>Save</w:t>
      </w:r>
    </w:p>
    <w:p w14:paraId="40A6949C" w14:textId="70160C5A" w:rsidR="00BC43EC" w:rsidRDefault="00BC43EC" w:rsidP="00A56333">
      <w:pPr>
        <w:rPr>
          <w:color w:val="000000" w:themeColor="text1"/>
          <w:sz w:val="24"/>
          <w:szCs w:val="24"/>
        </w:rPr>
      </w:pPr>
      <w:r>
        <w:rPr>
          <w:color w:val="000000" w:themeColor="text1"/>
          <w:sz w:val="24"/>
          <w:szCs w:val="24"/>
        </w:rPr>
        <w:t>Questa</w:t>
      </w:r>
      <w:r w:rsidR="00837C84">
        <w:rPr>
          <w:color w:val="000000" w:themeColor="text1"/>
          <w:sz w:val="24"/>
          <w:szCs w:val="24"/>
        </w:rPr>
        <w:t xml:space="preserve"> funzionalità</w:t>
      </w:r>
      <w:r>
        <w:rPr>
          <w:color w:val="000000" w:themeColor="text1"/>
          <w:sz w:val="24"/>
          <w:szCs w:val="24"/>
        </w:rPr>
        <w:t>, come gi</w:t>
      </w:r>
      <w:r w:rsidR="00837C84">
        <w:rPr>
          <w:color w:val="000000" w:themeColor="text1"/>
          <w:sz w:val="24"/>
          <w:szCs w:val="24"/>
        </w:rPr>
        <w:t>à</w:t>
      </w:r>
      <w:r>
        <w:rPr>
          <w:color w:val="000000" w:themeColor="text1"/>
          <w:sz w:val="24"/>
          <w:szCs w:val="24"/>
        </w:rPr>
        <w:t xml:space="preserve"> specificato è stata una delle funzionalità più difficili da gestire.</w:t>
      </w:r>
    </w:p>
    <w:p w14:paraId="5139E33C" w14:textId="531B4EBE" w:rsidR="00BC43EC" w:rsidRDefault="00BC43EC" w:rsidP="00A56333">
      <w:pPr>
        <w:rPr>
          <w:color w:val="000000" w:themeColor="text1"/>
          <w:sz w:val="24"/>
          <w:szCs w:val="24"/>
        </w:rPr>
      </w:pPr>
      <w:r>
        <w:rPr>
          <w:color w:val="000000" w:themeColor="text1"/>
          <w:sz w:val="24"/>
          <w:szCs w:val="24"/>
        </w:rPr>
        <w:t>Un utente deve poter gestire delle note sia senza login, quindi offline sul telefono, sia dopo un login, quindi nel cloud.</w:t>
      </w:r>
    </w:p>
    <w:p w14:paraId="1A5BB46F" w14:textId="0B169707" w:rsidR="00837C84" w:rsidRPr="00BC43EC" w:rsidRDefault="00BC43EC" w:rsidP="00A56333">
      <w:pPr>
        <w:rPr>
          <w:color w:val="000000" w:themeColor="text1"/>
          <w:sz w:val="24"/>
          <w:szCs w:val="24"/>
        </w:rPr>
      </w:pPr>
      <w:r>
        <w:rPr>
          <w:color w:val="000000" w:themeColor="text1"/>
          <w:sz w:val="24"/>
          <w:szCs w:val="24"/>
        </w:rPr>
        <w:t xml:space="preserve">Nella nostra implementazione se </w:t>
      </w:r>
      <w:r w:rsidR="00C75A6E">
        <w:rPr>
          <w:color w:val="000000" w:themeColor="text1"/>
          <w:sz w:val="24"/>
          <w:szCs w:val="24"/>
        </w:rPr>
        <w:t>un</w:t>
      </w:r>
      <w:r w:rsidR="00C75A6E" w:rsidRPr="00BC43EC">
        <w:rPr>
          <w:color w:val="000000" w:themeColor="text1"/>
          <w:sz w:val="24"/>
          <w:szCs w:val="24"/>
        </w:rPr>
        <w:t>’</w:t>
      </w:r>
      <w:r w:rsidR="00C75A6E">
        <w:rPr>
          <w:color w:val="000000" w:themeColor="text1"/>
          <w:sz w:val="24"/>
          <w:szCs w:val="24"/>
        </w:rPr>
        <w:t>utente</w:t>
      </w:r>
      <w:r>
        <w:rPr>
          <w:color w:val="000000" w:themeColor="text1"/>
          <w:sz w:val="24"/>
          <w:szCs w:val="24"/>
        </w:rPr>
        <w:t xml:space="preserve"> è loggato, è in grado di vedere solamente le note salvate su firebase mentre se non è loggato può vedere solamente le note salvate sul telefono in un database locale.</w:t>
      </w:r>
      <w:r w:rsidR="00837C84">
        <w:rPr>
          <w:color w:val="000000" w:themeColor="text1"/>
          <w:sz w:val="24"/>
          <w:szCs w:val="24"/>
        </w:rPr>
        <w:t xml:space="preserve"> La stessa cosa vale per la creazione delle note, se loggato le note che creo verranno salvate esclusivamente online.</w:t>
      </w:r>
    </w:p>
    <w:p w14:paraId="617A9590" w14:textId="1B643FCF" w:rsidR="00245B75" w:rsidRDefault="00A56333" w:rsidP="00A56333">
      <w:pPr>
        <w:rPr>
          <w:color w:val="000000" w:themeColor="text1"/>
          <w:sz w:val="24"/>
          <w:szCs w:val="24"/>
        </w:rPr>
      </w:pPr>
      <w:r>
        <w:rPr>
          <w:color w:val="000000" w:themeColor="text1"/>
          <w:sz w:val="24"/>
          <w:szCs w:val="24"/>
        </w:rPr>
        <w:t xml:space="preserve">La funzione del login è la standard per il login tramite </w:t>
      </w:r>
      <w:r w:rsidR="00C75A6E">
        <w:rPr>
          <w:color w:val="000000" w:themeColor="text1"/>
          <w:sz w:val="24"/>
          <w:szCs w:val="24"/>
        </w:rPr>
        <w:t>e-mail</w:t>
      </w:r>
      <w:r>
        <w:rPr>
          <w:color w:val="000000" w:themeColor="text1"/>
          <w:sz w:val="24"/>
          <w:szCs w:val="24"/>
        </w:rPr>
        <w:t xml:space="preserve"> su firebase</w:t>
      </w:r>
      <w:r w:rsidRPr="00A56333">
        <w:rPr>
          <w:color w:val="000000" w:themeColor="text1"/>
          <w:sz w:val="24"/>
          <w:szCs w:val="24"/>
        </w:rPr>
        <w:t>;</w:t>
      </w:r>
      <w:r>
        <w:rPr>
          <w:color w:val="000000" w:themeColor="text1"/>
          <w:sz w:val="24"/>
          <w:szCs w:val="24"/>
        </w:rPr>
        <w:t xml:space="preserve"> si svolgono una serie di controlli per </w:t>
      </w:r>
      <w:r w:rsidR="00245B75">
        <w:rPr>
          <w:color w:val="000000" w:themeColor="text1"/>
          <w:sz w:val="24"/>
          <w:szCs w:val="24"/>
        </w:rPr>
        <w:t xml:space="preserve">controllare che password e </w:t>
      </w:r>
      <w:r w:rsidR="00026CAA">
        <w:rPr>
          <w:color w:val="000000" w:themeColor="text1"/>
          <w:sz w:val="24"/>
          <w:szCs w:val="24"/>
        </w:rPr>
        <w:t>e-mail</w:t>
      </w:r>
      <w:r w:rsidR="00245B75">
        <w:rPr>
          <w:color w:val="000000" w:themeColor="text1"/>
          <w:sz w:val="24"/>
          <w:szCs w:val="24"/>
        </w:rPr>
        <w:t xml:space="preserve"> siano scritte correttamente.</w:t>
      </w:r>
    </w:p>
    <w:p w14:paraId="3B8CC57A" w14:textId="2D88A0C3" w:rsidR="00245B75" w:rsidRPr="002701EE" w:rsidRDefault="00245B75" w:rsidP="00606B78">
      <w:pPr>
        <w:jc w:val="center"/>
        <w:rPr>
          <w:rFonts w:cstheme="minorHAnsi"/>
          <w:color w:val="000000" w:themeColor="text1"/>
          <w:sz w:val="24"/>
          <w:szCs w:val="24"/>
        </w:rPr>
      </w:pPr>
      <w:r w:rsidRPr="002701EE">
        <w:rPr>
          <w:rFonts w:cstheme="minorHAnsi"/>
          <w:noProof/>
          <w:color w:val="000000" w:themeColor="text1"/>
          <w:sz w:val="24"/>
          <w:szCs w:val="24"/>
        </w:rPr>
        <w:drawing>
          <wp:inline distT="0" distB="0" distL="0" distR="0" wp14:anchorId="2A56F4BF" wp14:editId="0F0129F1">
            <wp:extent cx="4057650" cy="1633671"/>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5803" cy="1677215"/>
                    </a:xfrm>
                    <a:prstGeom prst="rect">
                      <a:avLst/>
                    </a:prstGeom>
                    <a:noFill/>
                    <a:ln>
                      <a:noFill/>
                    </a:ln>
                  </pic:spPr>
                </pic:pic>
              </a:graphicData>
            </a:graphic>
          </wp:inline>
        </w:drawing>
      </w:r>
    </w:p>
    <w:p w14:paraId="6D8C1BF9" w14:textId="77777777" w:rsidR="00245B75" w:rsidRPr="00A56333" w:rsidRDefault="00245B75" w:rsidP="00A56333">
      <w:pPr>
        <w:rPr>
          <w:color w:val="000000" w:themeColor="text1"/>
          <w:sz w:val="24"/>
          <w:szCs w:val="24"/>
        </w:rPr>
      </w:pPr>
    </w:p>
    <w:p w14:paraId="1D87455B" w14:textId="04D9321B" w:rsidR="00837C84" w:rsidRDefault="00245B75" w:rsidP="00912F7D">
      <w:pPr>
        <w:rPr>
          <w:sz w:val="24"/>
          <w:szCs w:val="24"/>
        </w:rPr>
      </w:pPr>
      <w:r>
        <w:rPr>
          <w:sz w:val="24"/>
          <w:szCs w:val="24"/>
        </w:rPr>
        <w:lastRenderedPageBreak/>
        <w:t>Una volta che l-utente ha fatto il login d’ora in avanti recupereremo esclusivamente le note che online.</w:t>
      </w:r>
      <w:r w:rsidR="00837C84">
        <w:rPr>
          <w:sz w:val="24"/>
          <w:szCs w:val="24"/>
        </w:rPr>
        <w:t xml:space="preserve"> La parte complicata è stata il tenere conto dello stato attuale di entrambi i database e quindi evitare di recuperare note </w:t>
      </w:r>
      <w:r w:rsidR="00C75A6E">
        <w:rPr>
          <w:sz w:val="24"/>
          <w:szCs w:val="24"/>
        </w:rPr>
        <w:t>già</w:t>
      </w:r>
      <w:r w:rsidR="00837C84">
        <w:rPr>
          <w:sz w:val="24"/>
          <w:szCs w:val="24"/>
        </w:rPr>
        <w:t xml:space="preserve"> presenti.</w:t>
      </w:r>
    </w:p>
    <w:p w14:paraId="1C18B16B" w14:textId="2C0E6F27" w:rsidR="00BC43EC" w:rsidRDefault="00BC43EC" w:rsidP="00912F7D">
      <w:pPr>
        <w:rPr>
          <w:sz w:val="24"/>
          <w:szCs w:val="24"/>
        </w:rPr>
      </w:pPr>
      <w:r>
        <w:rPr>
          <w:sz w:val="24"/>
          <w:szCs w:val="24"/>
        </w:rPr>
        <w:t xml:space="preserve">Ci è sembrato </w:t>
      </w:r>
      <w:r w:rsidR="00837C84">
        <w:rPr>
          <w:sz w:val="24"/>
          <w:szCs w:val="24"/>
        </w:rPr>
        <w:t xml:space="preserve">inoltre </w:t>
      </w:r>
      <w:r>
        <w:rPr>
          <w:sz w:val="24"/>
          <w:szCs w:val="24"/>
        </w:rPr>
        <w:t>opportuno dare la possibilità all’utente di caricare le proprie note del telefono sul cloud e viceversa</w:t>
      </w:r>
      <w:r w:rsidR="00837C84">
        <w:rPr>
          <w:sz w:val="24"/>
          <w:szCs w:val="24"/>
        </w:rPr>
        <w:t>.</w:t>
      </w:r>
    </w:p>
    <w:p w14:paraId="475B706D" w14:textId="69CD83C0" w:rsidR="00D8718B" w:rsidRDefault="00837C84" w:rsidP="00912F7D">
      <w:pPr>
        <w:rPr>
          <w:sz w:val="24"/>
          <w:szCs w:val="24"/>
        </w:rPr>
      </w:pPr>
      <w:r>
        <w:rPr>
          <w:sz w:val="24"/>
          <w:szCs w:val="24"/>
        </w:rPr>
        <w:t xml:space="preserve">Per implementare ciò abbiamo dovuto tenere conto di entrambi gli id di una nota, quello che ha sul cloud e quello che ha localmente. Se durante il download delle note presenti online esiste una nota locale con lo stesso DbID </w:t>
      </w:r>
      <w:r w:rsidR="00C75A6E">
        <w:rPr>
          <w:sz w:val="24"/>
          <w:szCs w:val="24"/>
        </w:rPr>
        <w:t>(l’id</w:t>
      </w:r>
      <w:r>
        <w:rPr>
          <w:sz w:val="24"/>
          <w:szCs w:val="24"/>
        </w:rPr>
        <w:t xml:space="preserve"> nel database locale ), vuol dire che quella nota è </w:t>
      </w:r>
      <w:r w:rsidR="00C75A6E">
        <w:rPr>
          <w:sz w:val="24"/>
          <w:szCs w:val="24"/>
        </w:rPr>
        <w:t>già</w:t>
      </w:r>
      <w:r>
        <w:rPr>
          <w:sz w:val="24"/>
          <w:szCs w:val="24"/>
        </w:rPr>
        <w:t xml:space="preserve"> stata recuperata, quindi la aggiorna semplicemente con l’eventuale nuovo titolo</w:t>
      </w:r>
      <w:r w:rsidRPr="00837C84">
        <w:rPr>
          <w:sz w:val="24"/>
          <w:szCs w:val="24"/>
        </w:rPr>
        <w:t>/</w:t>
      </w:r>
      <w:r>
        <w:rPr>
          <w:sz w:val="24"/>
          <w:szCs w:val="24"/>
        </w:rPr>
        <w:t xml:space="preserve">descrizione. </w:t>
      </w:r>
    </w:p>
    <w:p w14:paraId="4EB00056" w14:textId="4DD5CBF4" w:rsidR="00D8718B" w:rsidRDefault="00837C84" w:rsidP="00912F7D">
      <w:pPr>
        <w:rPr>
          <w:sz w:val="24"/>
          <w:szCs w:val="24"/>
        </w:rPr>
      </w:pPr>
      <w:r>
        <w:rPr>
          <w:sz w:val="24"/>
          <w:szCs w:val="24"/>
        </w:rPr>
        <w:t xml:space="preserve">Se il DbID non è presente vuol dire che quella nota non è mai stata salvata sul telefono, quindi viene aggiunta al database locale. </w:t>
      </w:r>
      <w:r w:rsidR="00C75A6E">
        <w:rPr>
          <w:sz w:val="24"/>
          <w:szCs w:val="24"/>
        </w:rPr>
        <w:t>Inoltre,</w:t>
      </w:r>
      <w:r w:rsidR="00D8718B">
        <w:rPr>
          <w:sz w:val="24"/>
          <w:szCs w:val="24"/>
        </w:rPr>
        <w:t xml:space="preserve"> è necessario aggiornare anche la nota online con il nuovo id nel database locale, </w:t>
      </w:r>
      <w:r w:rsidR="00C75A6E">
        <w:rPr>
          <w:sz w:val="24"/>
          <w:szCs w:val="24"/>
        </w:rPr>
        <w:t>cosicché</w:t>
      </w:r>
      <w:r w:rsidR="00D8718B">
        <w:rPr>
          <w:sz w:val="24"/>
          <w:szCs w:val="24"/>
        </w:rPr>
        <w:t xml:space="preserve"> la prossima volta venga fatto solo un eventuale aggiornamento del testo.</w:t>
      </w:r>
    </w:p>
    <w:p w14:paraId="1026A3C2" w14:textId="77777777" w:rsidR="00D8718B" w:rsidRDefault="00D8718B" w:rsidP="00912F7D">
      <w:pPr>
        <w:rPr>
          <w:sz w:val="24"/>
          <w:szCs w:val="24"/>
        </w:rPr>
      </w:pPr>
    </w:p>
    <w:p w14:paraId="40CAFA98" w14:textId="4FC188F5" w:rsidR="00837C84" w:rsidRDefault="00837C84" w:rsidP="00D8718B">
      <w:pPr>
        <w:jc w:val="center"/>
        <w:rPr>
          <w:sz w:val="24"/>
          <w:szCs w:val="24"/>
        </w:rPr>
      </w:pPr>
      <w:r>
        <w:rPr>
          <w:noProof/>
          <w:sz w:val="24"/>
          <w:szCs w:val="24"/>
        </w:rPr>
        <w:drawing>
          <wp:inline distT="0" distB="0" distL="0" distR="0" wp14:anchorId="7122113A" wp14:editId="16E92260">
            <wp:extent cx="5226364" cy="2335258"/>
            <wp:effectExtent l="0" t="0" r="0" b="825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9543" cy="2350083"/>
                    </a:xfrm>
                    <a:prstGeom prst="rect">
                      <a:avLst/>
                    </a:prstGeom>
                    <a:noFill/>
                    <a:ln>
                      <a:noFill/>
                    </a:ln>
                  </pic:spPr>
                </pic:pic>
              </a:graphicData>
            </a:graphic>
          </wp:inline>
        </w:drawing>
      </w:r>
    </w:p>
    <w:p w14:paraId="6E33F943" w14:textId="77777777" w:rsidR="00606B78" w:rsidRDefault="00606B78" w:rsidP="00912F7D">
      <w:pPr>
        <w:rPr>
          <w:sz w:val="24"/>
          <w:szCs w:val="24"/>
        </w:rPr>
      </w:pPr>
    </w:p>
    <w:p w14:paraId="6DC5BA21" w14:textId="7E123C30" w:rsidR="00912F7D" w:rsidRDefault="00D8718B" w:rsidP="00912F7D">
      <w:pPr>
        <w:rPr>
          <w:sz w:val="24"/>
          <w:szCs w:val="24"/>
        </w:rPr>
      </w:pPr>
      <w:r>
        <w:rPr>
          <w:sz w:val="24"/>
          <w:szCs w:val="24"/>
        </w:rPr>
        <w:t xml:space="preserve">Il caricamento delle note sul cloud è ma invertiamo </w:t>
      </w:r>
      <w:r w:rsidR="00026CAA">
        <w:rPr>
          <w:sz w:val="24"/>
          <w:szCs w:val="24"/>
        </w:rPr>
        <w:t>i controlli</w:t>
      </w:r>
      <w:r>
        <w:rPr>
          <w:sz w:val="24"/>
          <w:szCs w:val="24"/>
        </w:rPr>
        <w:t xml:space="preserve">, </w:t>
      </w:r>
      <w:r w:rsidR="00C75A6E">
        <w:rPr>
          <w:sz w:val="24"/>
          <w:szCs w:val="24"/>
        </w:rPr>
        <w:t>anziché</w:t>
      </w:r>
      <w:r>
        <w:rPr>
          <w:sz w:val="24"/>
          <w:szCs w:val="24"/>
        </w:rPr>
        <w:t xml:space="preserve"> controllare il DbID controlliamo il NID </w:t>
      </w:r>
      <w:r w:rsidR="00C75A6E">
        <w:rPr>
          <w:sz w:val="24"/>
          <w:szCs w:val="24"/>
        </w:rPr>
        <w:t>(note</w:t>
      </w:r>
      <w:r>
        <w:rPr>
          <w:sz w:val="24"/>
          <w:szCs w:val="24"/>
        </w:rPr>
        <w:t xml:space="preserve"> id su firebase ) e svolgiamo le stesse operazioni, se ha gi</w:t>
      </w:r>
      <w:r w:rsidR="00606B78">
        <w:rPr>
          <w:sz w:val="24"/>
          <w:szCs w:val="24"/>
        </w:rPr>
        <w:t>à</w:t>
      </w:r>
      <w:r>
        <w:rPr>
          <w:sz w:val="24"/>
          <w:szCs w:val="24"/>
        </w:rPr>
        <w:t xml:space="preserve"> una NID lo aggiorno, altrimenti aggiungo la nota come nuova nota.</w:t>
      </w:r>
    </w:p>
    <w:p w14:paraId="4662F7B4" w14:textId="24212593" w:rsidR="00D8718B" w:rsidRPr="00D8718B" w:rsidRDefault="00D8718B" w:rsidP="00912F7D">
      <w:pPr>
        <w:rPr>
          <w:color w:val="000000" w:themeColor="text1"/>
          <w:sz w:val="24"/>
          <w:szCs w:val="24"/>
        </w:rPr>
      </w:pPr>
      <w:r>
        <w:rPr>
          <w:sz w:val="24"/>
          <w:szCs w:val="24"/>
        </w:rPr>
        <w:t xml:space="preserve">Effettuare queste operazioni ci ha portato a creare diverse query per il db locale, come </w:t>
      </w:r>
      <w:r w:rsidRPr="00D8718B">
        <w:rPr>
          <w:color w:val="F07F09" w:themeColor="accent1"/>
          <w:sz w:val="24"/>
          <w:szCs w:val="24"/>
        </w:rPr>
        <w:t>CheckIsDataAlreadyInDBorNot</w:t>
      </w:r>
      <w:r>
        <w:rPr>
          <w:color w:val="F07F09" w:themeColor="accent1"/>
          <w:sz w:val="24"/>
          <w:szCs w:val="24"/>
        </w:rPr>
        <w:t xml:space="preserve"> </w:t>
      </w:r>
      <w:r>
        <w:rPr>
          <w:color w:val="000000" w:themeColor="text1"/>
          <w:sz w:val="24"/>
          <w:szCs w:val="24"/>
        </w:rPr>
        <w:t>oppure funzioni di recupero / aggiornamento note.</w:t>
      </w:r>
    </w:p>
    <w:p w14:paraId="55827D12" w14:textId="115DA97B" w:rsidR="00912F7D" w:rsidRDefault="00912F7D" w:rsidP="00912F7D">
      <w:pPr>
        <w:rPr>
          <w:sz w:val="24"/>
          <w:szCs w:val="24"/>
        </w:rPr>
      </w:pPr>
    </w:p>
    <w:p w14:paraId="6390CFBB" w14:textId="457E12B3" w:rsidR="00606B78" w:rsidRDefault="00606B78" w:rsidP="00D8718B">
      <w:pPr>
        <w:pStyle w:val="Titolo2"/>
        <w:rPr>
          <w:color w:val="FF0000"/>
          <w:sz w:val="32"/>
          <w:szCs w:val="32"/>
        </w:rPr>
      </w:pPr>
    </w:p>
    <w:p w14:paraId="10A027BC" w14:textId="77777777" w:rsidR="00606B78" w:rsidRPr="00606B78" w:rsidRDefault="00606B78" w:rsidP="00606B78"/>
    <w:p w14:paraId="6232E03D" w14:textId="6B80BDBD" w:rsidR="002701EE" w:rsidRPr="002701EE" w:rsidRDefault="002701EE" w:rsidP="002701EE">
      <w:pPr>
        <w:pStyle w:val="Titolo2"/>
        <w:rPr>
          <w:color w:val="FF0000"/>
          <w:sz w:val="32"/>
          <w:szCs w:val="32"/>
        </w:rPr>
      </w:pPr>
      <w:r>
        <w:rPr>
          <w:noProof/>
          <w:sz w:val="24"/>
          <w:szCs w:val="24"/>
          <w:u w:val="single"/>
        </w:rPr>
        <w:lastRenderedPageBreak/>
        <w:drawing>
          <wp:anchor distT="0" distB="0" distL="114300" distR="114300" simplePos="0" relativeHeight="251680768" behindDoc="0" locked="0" layoutInCell="1" allowOverlap="1" wp14:anchorId="09397369" wp14:editId="44FBFF62">
            <wp:simplePos x="0" y="0"/>
            <wp:positionH relativeFrom="margin">
              <wp:align>right</wp:align>
            </wp:positionH>
            <wp:positionV relativeFrom="paragraph">
              <wp:posOffset>362</wp:posOffset>
            </wp:positionV>
            <wp:extent cx="1920240" cy="3566160"/>
            <wp:effectExtent l="0" t="0" r="381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0240" cy="3566160"/>
                    </a:xfrm>
                    <a:prstGeom prst="rect">
                      <a:avLst/>
                    </a:prstGeom>
                    <a:noFill/>
                    <a:ln>
                      <a:noFill/>
                    </a:ln>
                  </pic:spPr>
                </pic:pic>
              </a:graphicData>
            </a:graphic>
          </wp:anchor>
        </w:drawing>
      </w:r>
      <w:r>
        <w:rPr>
          <w:color w:val="FF0000"/>
          <w:sz w:val="32"/>
          <w:szCs w:val="32"/>
        </w:rPr>
        <w:t xml:space="preserve">EXTRA </w:t>
      </w:r>
      <w:r w:rsidRPr="00245B75">
        <w:rPr>
          <w:color w:val="FF0000"/>
          <w:sz w:val="32"/>
          <w:szCs w:val="32"/>
        </w:rPr>
        <w:t xml:space="preserve">–  </w:t>
      </w:r>
      <w:r>
        <w:rPr>
          <w:color w:val="FF0000"/>
          <w:sz w:val="32"/>
          <w:szCs w:val="32"/>
        </w:rPr>
        <w:t>Map View</w:t>
      </w:r>
    </w:p>
    <w:p w14:paraId="0E3F86D8" w14:textId="43CB3C7D" w:rsidR="002701EE" w:rsidRDefault="002701EE" w:rsidP="002701EE">
      <w:pPr>
        <w:rPr>
          <w:sz w:val="24"/>
          <w:szCs w:val="24"/>
        </w:rPr>
      </w:pPr>
      <w:r>
        <w:rPr>
          <w:sz w:val="24"/>
          <w:szCs w:val="24"/>
        </w:rPr>
        <w:t>Abbiamo implementato come richiesto una visuale dalla mappa delle note da noi inserite. Inoltre la mappa viene caricata in modo tale da riuscire a vedere la posizione di tutte le note contemporaneamente.</w:t>
      </w:r>
    </w:p>
    <w:p w14:paraId="66DC6418" w14:textId="054CEABF" w:rsidR="007D1058" w:rsidRDefault="007D1058" w:rsidP="002701EE">
      <w:pPr>
        <w:rPr>
          <w:sz w:val="24"/>
          <w:szCs w:val="24"/>
        </w:rPr>
      </w:pPr>
      <w:r>
        <w:rPr>
          <w:sz w:val="24"/>
          <w:szCs w:val="24"/>
        </w:rPr>
        <w:t>Il marker viene aggiunto nella location salvata nella nota che a sua volta è stata salvata durante la sua creazione.</w:t>
      </w:r>
    </w:p>
    <w:p w14:paraId="456F5F1D" w14:textId="3FBA867E" w:rsidR="002701EE" w:rsidRDefault="002701EE" w:rsidP="002701EE">
      <w:pPr>
        <w:rPr>
          <w:sz w:val="24"/>
          <w:szCs w:val="24"/>
        </w:rPr>
      </w:pPr>
      <w:r>
        <w:rPr>
          <w:sz w:val="24"/>
          <w:szCs w:val="24"/>
        </w:rPr>
        <w:t xml:space="preserve">Al click </w:t>
      </w:r>
      <w:r w:rsidR="007D1058">
        <w:rPr>
          <w:sz w:val="24"/>
          <w:szCs w:val="24"/>
        </w:rPr>
        <w:t>sul marker</w:t>
      </w:r>
      <w:r>
        <w:rPr>
          <w:sz w:val="24"/>
          <w:szCs w:val="24"/>
        </w:rPr>
        <w:t xml:space="preserve"> non viene visualizzata la nota, ma solamente il suo titolo.</w:t>
      </w:r>
    </w:p>
    <w:p w14:paraId="4A24ACBA" w14:textId="2B3D58B4" w:rsidR="002701EE" w:rsidRPr="002701EE" w:rsidRDefault="002701EE" w:rsidP="002701EE">
      <w:pPr>
        <w:rPr>
          <w:sz w:val="24"/>
          <w:szCs w:val="24"/>
          <w:u w:val="single"/>
        </w:rPr>
      </w:pPr>
    </w:p>
    <w:p w14:paraId="296EEB50" w14:textId="77777777" w:rsidR="002701EE" w:rsidRDefault="002701EE" w:rsidP="002701EE">
      <w:pPr>
        <w:rPr>
          <w:sz w:val="24"/>
          <w:szCs w:val="24"/>
        </w:rPr>
      </w:pPr>
    </w:p>
    <w:p w14:paraId="655FE001" w14:textId="77777777" w:rsidR="002701EE" w:rsidRDefault="002701EE" w:rsidP="002701EE">
      <w:pPr>
        <w:pStyle w:val="Titolo2"/>
        <w:rPr>
          <w:sz w:val="24"/>
          <w:szCs w:val="24"/>
        </w:rPr>
      </w:pPr>
    </w:p>
    <w:p w14:paraId="5DDED7C7" w14:textId="77777777" w:rsidR="002701EE" w:rsidRDefault="002701EE" w:rsidP="002701EE">
      <w:pPr>
        <w:pStyle w:val="Titolo2"/>
        <w:rPr>
          <w:sz w:val="24"/>
          <w:szCs w:val="24"/>
        </w:rPr>
      </w:pPr>
    </w:p>
    <w:p w14:paraId="44430687" w14:textId="77777777" w:rsidR="00485E82" w:rsidRDefault="00485E82" w:rsidP="00485E82">
      <w:pPr>
        <w:pStyle w:val="Titolo2"/>
        <w:rPr>
          <w:color w:val="FF0000"/>
          <w:sz w:val="32"/>
          <w:szCs w:val="32"/>
        </w:rPr>
      </w:pPr>
    </w:p>
    <w:p w14:paraId="60B4B94A" w14:textId="4FA33C09" w:rsidR="00485E82" w:rsidRPr="002701EE" w:rsidRDefault="00485E82" w:rsidP="00485E82">
      <w:pPr>
        <w:pStyle w:val="Titolo2"/>
        <w:rPr>
          <w:color w:val="FF0000"/>
          <w:sz w:val="32"/>
          <w:szCs w:val="32"/>
        </w:rPr>
      </w:pPr>
      <w:r>
        <w:rPr>
          <w:color w:val="FF0000"/>
          <w:sz w:val="32"/>
          <w:szCs w:val="32"/>
        </w:rPr>
        <w:t>Uno sguardo a Firebase</w:t>
      </w:r>
    </w:p>
    <w:p w14:paraId="103538E8" w14:textId="77777777" w:rsidR="00485E82" w:rsidRDefault="00485E82" w:rsidP="00485E82">
      <w:pPr>
        <w:rPr>
          <w:noProof/>
          <w:sz w:val="24"/>
          <w:szCs w:val="24"/>
          <w:u w:val="single"/>
        </w:rPr>
      </w:pPr>
    </w:p>
    <w:p w14:paraId="64D4DAC5" w14:textId="77777777" w:rsidR="00485E82" w:rsidRDefault="00485E82" w:rsidP="00485E82">
      <w:pPr>
        <w:jc w:val="center"/>
        <w:rPr>
          <w:sz w:val="24"/>
          <w:szCs w:val="24"/>
        </w:rPr>
      </w:pPr>
      <w:r>
        <w:rPr>
          <w:noProof/>
          <w:sz w:val="24"/>
          <w:szCs w:val="24"/>
          <w:u w:val="single"/>
        </w:rPr>
        <w:drawing>
          <wp:inline distT="0" distB="0" distL="0" distR="0" wp14:anchorId="3C7AB41F" wp14:editId="5D611B38">
            <wp:extent cx="4180367" cy="2491709"/>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180367" cy="2491709"/>
                    </a:xfrm>
                    <a:prstGeom prst="rect">
                      <a:avLst/>
                    </a:prstGeom>
                    <a:noFill/>
                    <a:ln>
                      <a:noFill/>
                    </a:ln>
                  </pic:spPr>
                </pic:pic>
              </a:graphicData>
            </a:graphic>
          </wp:inline>
        </w:drawing>
      </w:r>
    </w:p>
    <w:p w14:paraId="54D9A423" w14:textId="17559427" w:rsidR="00485E82" w:rsidRDefault="00485E82" w:rsidP="00485E82">
      <w:pPr>
        <w:rPr>
          <w:sz w:val="24"/>
          <w:szCs w:val="24"/>
        </w:rPr>
      </w:pPr>
      <w:r>
        <w:rPr>
          <w:sz w:val="24"/>
          <w:szCs w:val="24"/>
        </w:rPr>
        <w:t>Per ogni utente abbiamo una collection identificata dal proprio id e ogni volta che creiamo una nota aggiungiamo un nuovo documento.</w:t>
      </w:r>
    </w:p>
    <w:p w14:paraId="70E0541E" w14:textId="55DB1BD2" w:rsidR="002701EE" w:rsidRDefault="00485E82" w:rsidP="00485E82">
      <w:pPr>
        <w:rPr>
          <w:sz w:val="24"/>
          <w:szCs w:val="24"/>
        </w:rPr>
      </w:pPr>
      <w:r>
        <w:rPr>
          <w:sz w:val="24"/>
          <w:szCs w:val="24"/>
        </w:rPr>
        <w:t>Come gia descritto in precedenza, si può notare l’utilizzo dei due id.</w:t>
      </w:r>
    </w:p>
    <w:p w14:paraId="6A31473D" w14:textId="4908C7A8" w:rsidR="00D8718B" w:rsidRPr="003C77F0" w:rsidRDefault="00D8718B" w:rsidP="002701EE">
      <w:pPr>
        <w:pStyle w:val="Titolo2"/>
        <w:rPr>
          <w:color w:val="FF0000"/>
          <w:sz w:val="32"/>
          <w:szCs w:val="32"/>
        </w:rPr>
      </w:pPr>
      <w:r>
        <w:rPr>
          <w:color w:val="FF0000"/>
          <w:sz w:val="32"/>
          <w:szCs w:val="32"/>
        </w:rPr>
        <w:lastRenderedPageBreak/>
        <w:t>Considerazioni finali</w:t>
      </w:r>
    </w:p>
    <w:p w14:paraId="1BAC4CEB" w14:textId="0DBD8DFD" w:rsidR="00D8718B" w:rsidRPr="00D8718B" w:rsidRDefault="00606B78" w:rsidP="00D8718B">
      <w:pPr>
        <w:rPr>
          <w:sz w:val="24"/>
          <w:szCs w:val="24"/>
        </w:rPr>
      </w:pPr>
      <w:r>
        <w:rPr>
          <w:noProof/>
          <w:sz w:val="24"/>
          <w:szCs w:val="24"/>
        </w:rPr>
        <w:drawing>
          <wp:anchor distT="0" distB="0" distL="114300" distR="114300" simplePos="0" relativeHeight="251661312" behindDoc="0" locked="0" layoutInCell="1" allowOverlap="1" wp14:anchorId="022B930B" wp14:editId="63DD7319">
            <wp:simplePos x="0" y="0"/>
            <wp:positionH relativeFrom="margin">
              <wp:align>right</wp:align>
            </wp:positionH>
            <wp:positionV relativeFrom="paragraph">
              <wp:posOffset>3810</wp:posOffset>
            </wp:positionV>
            <wp:extent cx="2334895" cy="1398905"/>
            <wp:effectExtent l="0" t="0" r="825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4895" cy="139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18B" w:rsidRPr="00D8718B">
        <w:rPr>
          <w:sz w:val="24"/>
          <w:szCs w:val="24"/>
        </w:rPr>
        <w:t xml:space="preserve">Non siamo </w:t>
      </w:r>
      <w:r w:rsidR="00D8718B">
        <w:rPr>
          <w:sz w:val="24"/>
          <w:szCs w:val="24"/>
        </w:rPr>
        <w:t>totalmente sicuri la nostra implementazione si</w:t>
      </w:r>
      <w:r w:rsidR="00C75A6E">
        <w:rPr>
          <w:sz w:val="24"/>
          <w:szCs w:val="24"/>
        </w:rPr>
        <w:t>a</w:t>
      </w:r>
      <w:r w:rsidR="00D8718B">
        <w:rPr>
          <w:sz w:val="24"/>
          <w:szCs w:val="24"/>
        </w:rPr>
        <w:t xml:space="preserve"> la più corretta, semplicemente perché </w:t>
      </w:r>
      <w:r>
        <w:rPr>
          <w:sz w:val="24"/>
          <w:szCs w:val="24"/>
        </w:rPr>
        <w:t>abbiamo gestito due database contemporaneamente e su entrambi i db teniamo traccia dell’id della nota sull’altro database.</w:t>
      </w:r>
    </w:p>
    <w:p w14:paraId="633A2B28" w14:textId="77777777" w:rsidR="00606B78" w:rsidRPr="00606B78" w:rsidRDefault="00606B78" w:rsidP="00912F7D">
      <w:pPr>
        <w:rPr>
          <w:sz w:val="24"/>
          <w:szCs w:val="24"/>
          <w:u w:val="single"/>
        </w:rPr>
      </w:pPr>
      <w:r>
        <w:rPr>
          <w:sz w:val="24"/>
          <w:szCs w:val="24"/>
        </w:rPr>
        <w:t>Nel caso degli extra invece abbiamo cercato di implementare l’uso delle immagini, ma gestire il loro salvataggio su firebase ci stava complicando troppo il lavoro. Stessa cosa nel caso del database offline.</w:t>
      </w:r>
    </w:p>
    <w:p w14:paraId="0A0509C3" w14:textId="7DC97ED3" w:rsidR="00912F7D" w:rsidRDefault="00606B78" w:rsidP="00912F7D">
      <w:pPr>
        <w:rPr>
          <w:sz w:val="24"/>
          <w:szCs w:val="24"/>
        </w:rPr>
      </w:pPr>
      <w:r>
        <w:rPr>
          <w:sz w:val="24"/>
          <w:szCs w:val="24"/>
        </w:rPr>
        <w:t>Siamo comunque soddisfatti del lavoro svolto e delle funzionalità dell’app.</w:t>
      </w:r>
    </w:p>
    <w:p w14:paraId="79622C03" w14:textId="703A68CB" w:rsidR="00606B78" w:rsidRDefault="00606B78" w:rsidP="00912F7D">
      <w:pPr>
        <w:rPr>
          <w:sz w:val="24"/>
          <w:szCs w:val="24"/>
        </w:rPr>
      </w:pPr>
      <w:r>
        <w:rPr>
          <w:sz w:val="24"/>
          <w:szCs w:val="24"/>
        </w:rPr>
        <w:t xml:space="preserve">Alcune idee che non siamo riusciti/abbiamo avuto tempo di </w:t>
      </w:r>
      <w:r w:rsidR="00C75A6E">
        <w:rPr>
          <w:sz w:val="24"/>
          <w:szCs w:val="24"/>
        </w:rPr>
        <w:t>implementare:</w:t>
      </w:r>
    </w:p>
    <w:p w14:paraId="7D0E1E09" w14:textId="79A88AFF" w:rsidR="00606B78" w:rsidRDefault="00606B78" w:rsidP="00606B78">
      <w:pPr>
        <w:pStyle w:val="Paragrafoelenco"/>
        <w:numPr>
          <w:ilvl w:val="0"/>
          <w:numId w:val="32"/>
        </w:numPr>
        <w:rPr>
          <w:sz w:val="24"/>
          <w:szCs w:val="24"/>
        </w:rPr>
      </w:pPr>
      <w:r>
        <w:rPr>
          <w:sz w:val="24"/>
          <w:szCs w:val="24"/>
        </w:rPr>
        <w:t xml:space="preserve">Checklist per le note in modo da gestire note già </w:t>
      </w:r>
      <w:r w:rsidR="007D1058">
        <w:rPr>
          <w:sz w:val="24"/>
          <w:szCs w:val="24"/>
        </w:rPr>
        <w:t>eseguite.</w:t>
      </w:r>
    </w:p>
    <w:p w14:paraId="16728B46" w14:textId="62FB9E82" w:rsidR="00606B78" w:rsidRDefault="00606B78" w:rsidP="00606B78">
      <w:pPr>
        <w:pStyle w:val="Paragrafoelenco"/>
        <w:numPr>
          <w:ilvl w:val="0"/>
          <w:numId w:val="32"/>
        </w:numPr>
        <w:rPr>
          <w:sz w:val="24"/>
          <w:szCs w:val="24"/>
        </w:rPr>
      </w:pPr>
      <w:r w:rsidRPr="00C134F5">
        <w:rPr>
          <w:sz w:val="24"/>
          <w:szCs w:val="24"/>
        </w:rPr>
        <w:t>Aggiunta</w:t>
      </w:r>
      <w:r>
        <w:rPr>
          <w:sz w:val="24"/>
          <w:szCs w:val="24"/>
        </w:rPr>
        <w:t xml:space="preserve"> di una data per la nota con successiva notifica per ricordarla.</w:t>
      </w:r>
    </w:p>
    <w:p w14:paraId="69FCC986" w14:textId="3B887DBE" w:rsidR="00C134F5" w:rsidRPr="00606B78" w:rsidRDefault="00C134F5" w:rsidP="00606B78">
      <w:pPr>
        <w:pStyle w:val="Paragrafoelenco"/>
        <w:numPr>
          <w:ilvl w:val="0"/>
          <w:numId w:val="32"/>
        </w:numPr>
        <w:rPr>
          <w:sz w:val="24"/>
          <w:szCs w:val="24"/>
        </w:rPr>
      </w:pPr>
      <w:r>
        <w:rPr>
          <w:sz w:val="24"/>
          <w:szCs w:val="24"/>
        </w:rPr>
        <w:t>Barra di caricamento per la lista di note.</w:t>
      </w:r>
    </w:p>
    <w:p w14:paraId="6A79D09F" w14:textId="0D8ABBB7" w:rsidR="00026CAA" w:rsidRPr="002701EE" w:rsidRDefault="00026CAA" w:rsidP="00606B78">
      <w:pPr>
        <w:pStyle w:val="Titolo1"/>
      </w:pPr>
      <w:bookmarkStart w:id="1" w:name="_Progetto_2_:"/>
      <w:bookmarkEnd w:id="1"/>
    </w:p>
    <w:p w14:paraId="1E500C1C" w14:textId="7FED6396" w:rsidR="00026CAA" w:rsidRPr="002701EE" w:rsidRDefault="00026CAA" w:rsidP="00026CAA"/>
    <w:p w14:paraId="51127464" w14:textId="4C0806C1" w:rsidR="00026CAA" w:rsidRPr="002701EE" w:rsidRDefault="00026CAA" w:rsidP="00026CAA"/>
    <w:p w14:paraId="6AF7FF90" w14:textId="47143544" w:rsidR="00026CAA" w:rsidRPr="002701EE" w:rsidRDefault="00026CAA" w:rsidP="00026CAA"/>
    <w:p w14:paraId="6D4C5894" w14:textId="51C71956" w:rsidR="00026CAA" w:rsidRDefault="00026CAA" w:rsidP="00026CAA"/>
    <w:p w14:paraId="5E23CE1C" w14:textId="1EA6E828" w:rsidR="00485E82" w:rsidRDefault="00485E82" w:rsidP="00026CAA"/>
    <w:p w14:paraId="04251429" w14:textId="1D832344" w:rsidR="00485E82" w:rsidRDefault="00485E82" w:rsidP="00026CAA"/>
    <w:p w14:paraId="4AECAE49" w14:textId="74E70467" w:rsidR="00485E82" w:rsidRDefault="00485E82" w:rsidP="00026CAA"/>
    <w:p w14:paraId="5DA0D41C" w14:textId="7DF61733" w:rsidR="00485E82" w:rsidRDefault="00485E82" w:rsidP="00026CAA"/>
    <w:p w14:paraId="64E50858" w14:textId="417E0BE2" w:rsidR="00485E82" w:rsidRDefault="00485E82" w:rsidP="00026CAA"/>
    <w:p w14:paraId="1B9AB6DE" w14:textId="19662D5B" w:rsidR="00485E82" w:rsidRDefault="00485E82" w:rsidP="00026CAA"/>
    <w:p w14:paraId="7FE6B334" w14:textId="5075C61B" w:rsidR="00485E82" w:rsidRDefault="00485E82" w:rsidP="00026CAA"/>
    <w:p w14:paraId="513DC928" w14:textId="4A5AEB15" w:rsidR="00485E82" w:rsidRDefault="00485E82" w:rsidP="00026CAA"/>
    <w:p w14:paraId="1CF95F85" w14:textId="25D23175" w:rsidR="00485E82" w:rsidRDefault="00485E82" w:rsidP="00026CAA"/>
    <w:p w14:paraId="0BC01B91" w14:textId="77777777" w:rsidR="00485E82" w:rsidRPr="002701EE" w:rsidRDefault="00485E82" w:rsidP="00026CAA"/>
    <w:p w14:paraId="3C755F1B" w14:textId="178F3FA2" w:rsidR="00606B78" w:rsidRPr="00606B78" w:rsidRDefault="00606B78" w:rsidP="00606B78">
      <w:pPr>
        <w:pStyle w:val="Titolo1"/>
        <w:rPr>
          <w:lang w:val="en-US"/>
        </w:rPr>
      </w:pPr>
      <w:bookmarkStart w:id="2" w:name="_Progetto_2_:_1"/>
      <w:bookmarkEnd w:id="2"/>
      <w:r w:rsidRPr="00606B78">
        <w:rPr>
          <w:lang w:val="en-US"/>
        </w:rPr>
        <w:lastRenderedPageBreak/>
        <w:t xml:space="preserve">Progetto </w:t>
      </w:r>
      <w:r>
        <w:rPr>
          <w:lang w:val="en-US"/>
        </w:rPr>
        <w:t>2</w:t>
      </w:r>
      <w:r w:rsidRPr="00606B78">
        <w:rPr>
          <w:lang w:val="en-US"/>
        </w:rPr>
        <w:t xml:space="preserve"> : </w:t>
      </w:r>
      <w:r>
        <w:rPr>
          <w:lang w:val="en-US"/>
        </w:rPr>
        <w:t>Book Search</w:t>
      </w:r>
    </w:p>
    <w:p w14:paraId="725DBC4D" w14:textId="68FABA20" w:rsidR="00606B78" w:rsidRPr="00606B78" w:rsidRDefault="00606B78" w:rsidP="00026CAA">
      <w:pPr>
        <w:jc w:val="center"/>
        <w:rPr>
          <w:sz w:val="24"/>
          <w:szCs w:val="24"/>
          <w:lang w:val="en-US"/>
        </w:rPr>
      </w:pPr>
    </w:p>
    <w:p w14:paraId="110DD32E" w14:textId="0D84BCE0" w:rsidR="00606B78" w:rsidRPr="005C1302" w:rsidRDefault="00026CAA" w:rsidP="00606B78">
      <w:pPr>
        <w:rPr>
          <w:sz w:val="24"/>
          <w:szCs w:val="24"/>
          <w:u w:val="single"/>
          <w:lang w:val="en-US"/>
        </w:rPr>
      </w:pPr>
      <w:r>
        <w:rPr>
          <w:noProof/>
          <w:sz w:val="24"/>
          <w:szCs w:val="24"/>
        </w:rPr>
        <w:drawing>
          <wp:anchor distT="0" distB="0" distL="114300" distR="114300" simplePos="0" relativeHeight="251667456" behindDoc="0" locked="0" layoutInCell="1" allowOverlap="1" wp14:anchorId="25FE466A" wp14:editId="5E057876">
            <wp:simplePos x="0" y="0"/>
            <wp:positionH relativeFrom="margin">
              <wp:align>right</wp:align>
            </wp:positionH>
            <wp:positionV relativeFrom="paragraph">
              <wp:posOffset>816</wp:posOffset>
            </wp:positionV>
            <wp:extent cx="2011680" cy="3566160"/>
            <wp:effectExtent l="0" t="0" r="762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anchor>
        </w:drawing>
      </w:r>
      <w:r w:rsidR="00606B78" w:rsidRPr="00606B78">
        <w:rPr>
          <w:sz w:val="24"/>
          <w:szCs w:val="24"/>
          <w:lang w:val="en-US"/>
        </w:rPr>
        <w:t xml:space="preserve">SSH : </w:t>
      </w:r>
      <w:r w:rsidR="00606B78" w:rsidRPr="00606B78">
        <w:rPr>
          <w:sz w:val="24"/>
          <w:szCs w:val="24"/>
          <w:u w:val="single"/>
          <w:lang w:val="en-US"/>
        </w:rPr>
        <w:t xml:space="preserve"> </w:t>
      </w:r>
      <w:r w:rsidR="005C1302" w:rsidRPr="005C1302">
        <w:rPr>
          <w:sz w:val="24"/>
          <w:szCs w:val="24"/>
          <w:u w:val="single"/>
          <w:lang w:val="en-US"/>
        </w:rPr>
        <w:t>git@gitlab.di.unipmn.it:rastercrow/booksearchupo.git</w:t>
      </w:r>
      <w:bookmarkStart w:id="3" w:name="_GoBack"/>
      <w:bookmarkEnd w:id="3"/>
    </w:p>
    <w:p w14:paraId="62664373" w14:textId="40ECF395" w:rsidR="00606B78" w:rsidRPr="00AF5B66" w:rsidRDefault="00AF5B66" w:rsidP="00606B78">
      <w:pPr>
        <w:rPr>
          <w:sz w:val="24"/>
          <w:szCs w:val="24"/>
          <w:u w:val="single"/>
        </w:rPr>
      </w:pPr>
      <w:r>
        <w:rPr>
          <w:sz w:val="24"/>
          <w:szCs w:val="24"/>
        </w:rPr>
        <w:t>L’applicazione Book Search permette a una persona di recuperare informazioni su di un libro tramite il suo codice isbn. Il codice isbn si può inserire sia tramite tastiera che tramite fotocamera, scannerizzando il codice a barre.</w:t>
      </w:r>
    </w:p>
    <w:p w14:paraId="16FFFCCA" w14:textId="68B81537" w:rsidR="00AF5B66" w:rsidRDefault="00AF5B66" w:rsidP="00606B78">
      <w:pPr>
        <w:rPr>
          <w:sz w:val="24"/>
          <w:szCs w:val="24"/>
        </w:rPr>
      </w:pPr>
      <w:r>
        <w:rPr>
          <w:sz w:val="24"/>
          <w:szCs w:val="24"/>
        </w:rPr>
        <w:t>Questa applicazione richiede un account per poter essere utilizzata</w:t>
      </w:r>
      <w:r w:rsidR="0047610B">
        <w:rPr>
          <w:sz w:val="24"/>
          <w:szCs w:val="24"/>
        </w:rPr>
        <w:t xml:space="preserve"> e di conseguenza una connessione a internet</w:t>
      </w:r>
      <w:r w:rsidR="0047610B">
        <w:rPr>
          <w:sz w:val="24"/>
          <w:szCs w:val="24"/>
          <w:u w:val="single"/>
        </w:rPr>
        <w:t>,</w:t>
      </w:r>
      <w:r>
        <w:rPr>
          <w:sz w:val="24"/>
          <w:szCs w:val="24"/>
        </w:rPr>
        <w:t xml:space="preserve"> in quanto è necessario salvare i dati dei libri cercati su firebase. </w:t>
      </w:r>
      <w:r w:rsidR="00C75A6E">
        <w:rPr>
          <w:sz w:val="24"/>
          <w:szCs w:val="24"/>
        </w:rPr>
        <w:t>Inoltre,</w:t>
      </w:r>
      <w:r>
        <w:rPr>
          <w:sz w:val="24"/>
          <w:szCs w:val="24"/>
        </w:rPr>
        <w:t xml:space="preserve"> richiede anche l’applicazione barcode scanner, scaricabile gratuitamente dal Google Play Store. Se non è presente sul telefono l’applicazione manderà un alert per farla scaricare.</w:t>
      </w:r>
    </w:p>
    <w:p w14:paraId="114C5D55" w14:textId="0BE6F52D" w:rsidR="00606B78" w:rsidRDefault="007D1058" w:rsidP="00606B78">
      <w:pPr>
        <w:rPr>
          <w:sz w:val="24"/>
          <w:szCs w:val="24"/>
        </w:rPr>
      </w:pPr>
      <w:r>
        <w:rPr>
          <w:sz w:val="24"/>
          <w:szCs w:val="24"/>
        </w:rPr>
        <w:t>Anche in questo progetto abbiamo implementato l</w:t>
      </w:r>
      <w:r w:rsidR="00AF2269">
        <w:rPr>
          <w:sz w:val="24"/>
          <w:szCs w:val="24"/>
        </w:rPr>
        <w:t>’extra della</w:t>
      </w:r>
      <w:r>
        <w:rPr>
          <w:sz w:val="24"/>
          <w:szCs w:val="24"/>
        </w:rPr>
        <w:t xml:space="preserve"> map view, anche se non esattamente come richiesto.</w:t>
      </w:r>
    </w:p>
    <w:p w14:paraId="36586556" w14:textId="60863FB8" w:rsidR="00AF2269" w:rsidRPr="00AF2269" w:rsidRDefault="00AF2269" w:rsidP="00606B78">
      <w:pPr>
        <w:rPr>
          <w:sz w:val="24"/>
          <w:szCs w:val="24"/>
          <w:u w:val="single"/>
        </w:rPr>
      </w:pPr>
      <w:r>
        <w:rPr>
          <w:sz w:val="24"/>
          <w:szCs w:val="24"/>
        </w:rPr>
        <w:t>Inoltre per caricare l’immagine dal link specificato ci siamo appoggiato a una libreria esterna chiamata Picasso.</w:t>
      </w:r>
    </w:p>
    <w:p w14:paraId="39A533BC" w14:textId="77777777" w:rsidR="00606B78" w:rsidRPr="00606B78" w:rsidRDefault="00606B78" w:rsidP="00606B78">
      <w:pPr>
        <w:rPr>
          <w:sz w:val="24"/>
          <w:szCs w:val="24"/>
          <w:u w:val="single"/>
        </w:rPr>
      </w:pPr>
    </w:p>
    <w:p w14:paraId="0F6A48E2" w14:textId="3FB253B8" w:rsidR="007512EF" w:rsidRPr="003C77F0" w:rsidRDefault="00606B78" w:rsidP="003C77F0">
      <w:pPr>
        <w:pStyle w:val="Titolo2"/>
        <w:rPr>
          <w:color w:val="FF0000"/>
          <w:sz w:val="32"/>
          <w:szCs w:val="32"/>
        </w:rPr>
      </w:pPr>
      <w:r w:rsidRPr="00A56333">
        <w:rPr>
          <w:color w:val="FF0000"/>
          <w:sz w:val="32"/>
          <w:szCs w:val="32"/>
        </w:rPr>
        <w:t>Funzionalità</w:t>
      </w:r>
      <w:r>
        <w:rPr>
          <w:color w:val="FF0000"/>
          <w:sz w:val="32"/>
          <w:szCs w:val="32"/>
        </w:rPr>
        <w:t xml:space="preserve"> </w:t>
      </w:r>
      <w:r w:rsidRPr="00245B75">
        <w:rPr>
          <w:color w:val="FF0000"/>
          <w:sz w:val="32"/>
          <w:szCs w:val="32"/>
        </w:rPr>
        <w:t xml:space="preserve">–  </w:t>
      </w:r>
      <w:r w:rsidR="007512EF">
        <w:rPr>
          <w:color w:val="FF0000"/>
          <w:sz w:val="32"/>
          <w:szCs w:val="32"/>
        </w:rPr>
        <w:t>Barcode scanner</w:t>
      </w:r>
    </w:p>
    <w:p w14:paraId="6369C99F" w14:textId="0BCAFF19" w:rsidR="007512EF" w:rsidRDefault="007512EF" w:rsidP="007512EF">
      <w:pPr>
        <w:rPr>
          <w:sz w:val="24"/>
          <w:szCs w:val="24"/>
        </w:rPr>
      </w:pPr>
      <w:r>
        <w:rPr>
          <w:sz w:val="24"/>
          <w:szCs w:val="24"/>
        </w:rPr>
        <w:t xml:space="preserve">Per usare il barcode scanner abbiamo usato la libreria messaci a disposizione. Quando viene premuto il pulsante per usare la fotocamera viene inizializzata la scan </w:t>
      </w:r>
      <w:r w:rsidRPr="007512EF">
        <w:rPr>
          <w:sz w:val="24"/>
          <w:szCs w:val="24"/>
        </w:rPr>
        <w:t>:</w:t>
      </w:r>
      <w:r>
        <w:rPr>
          <w:sz w:val="24"/>
          <w:szCs w:val="24"/>
        </w:rPr>
        <w:t xml:space="preserve"> </w:t>
      </w:r>
    </w:p>
    <w:p w14:paraId="1B92D45F" w14:textId="77777777" w:rsidR="007512EF" w:rsidRPr="007512EF" w:rsidRDefault="007512EF" w:rsidP="00751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US" w:eastAsia="en-US"/>
        </w:rPr>
      </w:pPr>
      <w:r w:rsidRPr="007512EF">
        <w:rPr>
          <w:rFonts w:ascii="Courier New" w:eastAsia="Times New Roman" w:hAnsi="Courier New" w:cs="Courier New"/>
          <w:color w:val="9876AA"/>
          <w:sz w:val="18"/>
          <w:szCs w:val="18"/>
          <w:lang w:val="en-US" w:eastAsia="en-US"/>
        </w:rPr>
        <w:t>barScan</w:t>
      </w:r>
      <w:r w:rsidRPr="007512EF">
        <w:rPr>
          <w:rFonts w:ascii="Courier New" w:eastAsia="Times New Roman" w:hAnsi="Courier New" w:cs="Courier New"/>
          <w:color w:val="A9B7C6"/>
          <w:sz w:val="18"/>
          <w:szCs w:val="18"/>
          <w:lang w:val="en-US" w:eastAsia="en-US"/>
        </w:rPr>
        <w:t>.initiateScan(IntentIntegrator.</w:t>
      </w:r>
      <w:r w:rsidRPr="007512EF">
        <w:rPr>
          <w:rFonts w:ascii="Courier New" w:eastAsia="Times New Roman" w:hAnsi="Courier New" w:cs="Courier New"/>
          <w:i/>
          <w:iCs/>
          <w:color w:val="9876AA"/>
          <w:sz w:val="18"/>
          <w:szCs w:val="18"/>
          <w:lang w:val="en-US" w:eastAsia="en-US"/>
        </w:rPr>
        <w:t>PRODUCT_CODE_TYPES</w:t>
      </w:r>
      <w:r w:rsidRPr="007512EF">
        <w:rPr>
          <w:rFonts w:ascii="Courier New" w:eastAsia="Times New Roman" w:hAnsi="Courier New" w:cs="Courier New"/>
          <w:color w:val="A9B7C6"/>
          <w:sz w:val="18"/>
          <w:szCs w:val="18"/>
          <w:lang w:val="en-US" w:eastAsia="en-US"/>
        </w:rPr>
        <w:t>)</w:t>
      </w:r>
    </w:p>
    <w:p w14:paraId="0AF0CF39" w14:textId="77777777" w:rsidR="007512EF" w:rsidRDefault="007512EF" w:rsidP="007512EF">
      <w:pPr>
        <w:rPr>
          <w:sz w:val="24"/>
          <w:szCs w:val="24"/>
        </w:rPr>
      </w:pPr>
      <w:r w:rsidRPr="007512EF">
        <w:rPr>
          <w:sz w:val="24"/>
          <w:szCs w:val="24"/>
        </w:rPr>
        <w:t>e in seguito recuperiamo i</w:t>
      </w:r>
      <w:r>
        <w:rPr>
          <w:sz w:val="24"/>
          <w:szCs w:val="24"/>
        </w:rPr>
        <w:t xml:space="preserve"> dati trovati con : </w:t>
      </w:r>
    </w:p>
    <w:p w14:paraId="070C0EAA" w14:textId="531FEDC0" w:rsidR="007512EF" w:rsidRPr="007512EF" w:rsidRDefault="007512EF" w:rsidP="007512EF">
      <w:pPr>
        <w:rPr>
          <w:sz w:val="24"/>
          <w:szCs w:val="24"/>
        </w:rPr>
      </w:pPr>
      <w:r>
        <w:rPr>
          <w:noProof/>
          <w:sz w:val="24"/>
          <w:szCs w:val="24"/>
        </w:rPr>
        <w:lastRenderedPageBreak/>
        <w:drawing>
          <wp:inline distT="0" distB="0" distL="0" distR="0" wp14:anchorId="29055940" wp14:editId="7AD9538C">
            <wp:extent cx="5731510" cy="2378710"/>
            <wp:effectExtent l="0" t="0" r="254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78710"/>
                    </a:xfrm>
                    <a:prstGeom prst="rect">
                      <a:avLst/>
                    </a:prstGeom>
                    <a:noFill/>
                    <a:ln>
                      <a:noFill/>
                    </a:ln>
                  </pic:spPr>
                </pic:pic>
              </a:graphicData>
            </a:graphic>
          </wp:inline>
        </w:drawing>
      </w:r>
      <w:r>
        <w:rPr>
          <w:sz w:val="24"/>
          <w:szCs w:val="24"/>
        </w:rPr>
        <w:t xml:space="preserve"> </w:t>
      </w:r>
    </w:p>
    <w:p w14:paraId="1B087967" w14:textId="0B799E95" w:rsidR="007512EF" w:rsidRPr="007512EF" w:rsidRDefault="003C77F0" w:rsidP="007512EF">
      <w:pPr>
        <w:rPr>
          <w:sz w:val="24"/>
          <w:szCs w:val="24"/>
        </w:rPr>
      </w:pPr>
      <w:r>
        <w:rPr>
          <w:noProof/>
          <w:color w:val="FF0000"/>
          <w:sz w:val="32"/>
          <w:szCs w:val="32"/>
        </w:rPr>
        <w:drawing>
          <wp:anchor distT="0" distB="0" distL="114300" distR="114300" simplePos="0" relativeHeight="251668480" behindDoc="0" locked="0" layoutInCell="1" allowOverlap="1" wp14:anchorId="24953BD2" wp14:editId="1561DC59">
            <wp:simplePos x="0" y="0"/>
            <wp:positionH relativeFrom="margin">
              <wp:align>center</wp:align>
            </wp:positionH>
            <wp:positionV relativeFrom="paragraph">
              <wp:posOffset>749935</wp:posOffset>
            </wp:positionV>
            <wp:extent cx="4419600" cy="2487295"/>
            <wp:effectExtent l="0" t="0" r="0" b="825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9600" cy="2487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12EF">
        <w:rPr>
          <w:sz w:val="24"/>
          <w:szCs w:val="24"/>
        </w:rPr>
        <w:t>E inseriamo il codice trovato direttamente nella edit text. Se non troviamo dati viene mandato un result not found.</w:t>
      </w:r>
      <w:r w:rsidRPr="003C77F0">
        <w:rPr>
          <w:noProof/>
          <w:color w:val="FF0000"/>
          <w:sz w:val="32"/>
          <w:szCs w:val="32"/>
        </w:rPr>
        <w:t xml:space="preserve"> </w:t>
      </w:r>
    </w:p>
    <w:p w14:paraId="2DD2C96A" w14:textId="0A85B1B1" w:rsidR="003C77F0" w:rsidRDefault="003C77F0" w:rsidP="007512EF">
      <w:pPr>
        <w:pStyle w:val="Titolo2"/>
        <w:rPr>
          <w:color w:val="FF0000"/>
          <w:sz w:val="32"/>
          <w:szCs w:val="32"/>
        </w:rPr>
      </w:pPr>
    </w:p>
    <w:p w14:paraId="45FE8008" w14:textId="77777777" w:rsidR="003C77F0" w:rsidRPr="003C77F0" w:rsidRDefault="003C77F0" w:rsidP="003C77F0"/>
    <w:p w14:paraId="27C61FF1" w14:textId="4FB0762C" w:rsidR="003C77F0" w:rsidRPr="003C77F0" w:rsidRDefault="003C77F0" w:rsidP="003C77F0">
      <w:pPr>
        <w:pStyle w:val="Titolo2"/>
        <w:rPr>
          <w:color w:val="FF0000"/>
          <w:sz w:val="32"/>
          <w:szCs w:val="32"/>
        </w:rPr>
      </w:pPr>
      <w:r>
        <w:rPr>
          <w:color w:val="FF0000"/>
          <w:sz w:val="32"/>
          <w:szCs w:val="32"/>
        </w:rPr>
        <w:t>F</w:t>
      </w:r>
      <w:r w:rsidR="00606B78" w:rsidRPr="00A56333">
        <w:rPr>
          <w:color w:val="FF0000"/>
          <w:sz w:val="32"/>
          <w:szCs w:val="32"/>
        </w:rPr>
        <w:t>unzionalità</w:t>
      </w:r>
      <w:r w:rsidR="00606B78">
        <w:rPr>
          <w:color w:val="FF0000"/>
          <w:sz w:val="32"/>
          <w:szCs w:val="32"/>
        </w:rPr>
        <w:t xml:space="preserve"> </w:t>
      </w:r>
      <w:r w:rsidR="00606B78" w:rsidRPr="00245B75">
        <w:rPr>
          <w:color w:val="FF0000"/>
          <w:sz w:val="32"/>
          <w:szCs w:val="32"/>
        </w:rPr>
        <w:t xml:space="preserve">–  </w:t>
      </w:r>
      <w:r w:rsidR="00606B78">
        <w:rPr>
          <w:color w:val="FF0000"/>
          <w:sz w:val="32"/>
          <w:szCs w:val="32"/>
        </w:rPr>
        <w:t>Location services</w:t>
      </w:r>
    </w:p>
    <w:p w14:paraId="6982D6F2" w14:textId="1D26611A" w:rsidR="00606B78" w:rsidRPr="003C77F0" w:rsidRDefault="003C77F0" w:rsidP="00606B78">
      <w:pPr>
        <w:rPr>
          <w:sz w:val="24"/>
          <w:szCs w:val="24"/>
          <w:u w:val="single"/>
        </w:rPr>
      </w:pPr>
      <w:r>
        <w:rPr>
          <w:sz w:val="24"/>
          <w:szCs w:val="24"/>
        </w:rPr>
        <w:t>Anche in questo caso, p</w:t>
      </w:r>
      <w:r w:rsidR="00606B78" w:rsidRPr="00BC43EC">
        <w:rPr>
          <w:sz w:val="24"/>
          <w:szCs w:val="24"/>
        </w:rPr>
        <w:t>ur non av</w:t>
      </w:r>
      <w:r w:rsidR="00606B78">
        <w:rPr>
          <w:sz w:val="24"/>
          <w:szCs w:val="24"/>
        </w:rPr>
        <w:t>endo svolto l</w:t>
      </w:r>
      <w:r>
        <w:rPr>
          <w:sz w:val="24"/>
          <w:szCs w:val="24"/>
        </w:rPr>
        <w:t>’</w:t>
      </w:r>
      <w:r w:rsidR="00606B78">
        <w:rPr>
          <w:sz w:val="24"/>
          <w:szCs w:val="24"/>
        </w:rPr>
        <w:t>esercizio extra per la localizzazione</w:t>
      </w:r>
      <w:r>
        <w:rPr>
          <w:sz w:val="24"/>
          <w:szCs w:val="24"/>
        </w:rPr>
        <w:t xml:space="preserve"> dei libri sulla mappa,</w:t>
      </w:r>
      <w:r w:rsidR="00606B78">
        <w:rPr>
          <w:sz w:val="24"/>
          <w:szCs w:val="24"/>
        </w:rPr>
        <w:t xml:space="preserve"> abbiamo comunque implementato i location</w:t>
      </w:r>
      <w:r>
        <w:rPr>
          <w:sz w:val="24"/>
          <w:szCs w:val="24"/>
        </w:rPr>
        <w:t xml:space="preserve"> </w:t>
      </w:r>
      <w:r w:rsidR="00606B78">
        <w:rPr>
          <w:sz w:val="24"/>
          <w:szCs w:val="24"/>
        </w:rPr>
        <w:t xml:space="preserve">services di </w:t>
      </w:r>
      <w:r w:rsidR="00C75A6E">
        <w:rPr>
          <w:sz w:val="24"/>
          <w:szCs w:val="24"/>
        </w:rPr>
        <w:t>Google</w:t>
      </w:r>
      <w:r w:rsidR="00606B78">
        <w:rPr>
          <w:sz w:val="24"/>
          <w:szCs w:val="24"/>
        </w:rPr>
        <w:t xml:space="preserve"> e </w:t>
      </w:r>
      <w:r>
        <w:rPr>
          <w:sz w:val="24"/>
          <w:szCs w:val="24"/>
        </w:rPr>
        <w:t>salviamo la location nel momento della ricerca</w:t>
      </w:r>
    </w:p>
    <w:p w14:paraId="56AD4712" w14:textId="7E80D0A9" w:rsidR="00606B78" w:rsidRPr="003C77F0" w:rsidRDefault="003C77F0" w:rsidP="003C77F0">
      <w:pPr>
        <w:rPr>
          <w:sz w:val="24"/>
          <w:szCs w:val="24"/>
        </w:rPr>
      </w:pPr>
      <w:r>
        <w:rPr>
          <w:sz w:val="24"/>
          <w:szCs w:val="24"/>
        </w:rPr>
        <w:t>Anche in questo caso, q</w:t>
      </w:r>
      <w:r w:rsidR="00606B78">
        <w:rPr>
          <w:sz w:val="24"/>
          <w:szCs w:val="24"/>
        </w:rPr>
        <w:t xml:space="preserve">uesto implica però che il telefono debba avere una versione aggiornata dei servizi </w:t>
      </w:r>
      <w:r w:rsidR="00C75A6E">
        <w:rPr>
          <w:sz w:val="24"/>
          <w:szCs w:val="24"/>
        </w:rPr>
        <w:t>Google</w:t>
      </w:r>
      <w:r w:rsidR="00606B78">
        <w:rPr>
          <w:sz w:val="24"/>
          <w:szCs w:val="24"/>
        </w:rPr>
        <w:t>, ma in caso contrario viene comunque mostrato un alert a schermo.</w:t>
      </w:r>
    </w:p>
    <w:p w14:paraId="21739C9B" w14:textId="6B4BA2C6" w:rsidR="003C77F0" w:rsidRPr="003C77F0" w:rsidRDefault="00606B78" w:rsidP="003C77F0">
      <w:pPr>
        <w:pStyle w:val="Titolo2"/>
        <w:rPr>
          <w:color w:val="FF0000"/>
          <w:sz w:val="32"/>
          <w:szCs w:val="32"/>
        </w:rPr>
      </w:pPr>
      <w:r w:rsidRPr="00A56333">
        <w:rPr>
          <w:color w:val="FF0000"/>
          <w:sz w:val="32"/>
          <w:szCs w:val="32"/>
        </w:rPr>
        <w:lastRenderedPageBreak/>
        <w:t>Funzionalità</w:t>
      </w:r>
      <w:r>
        <w:rPr>
          <w:color w:val="FF0000"/>
          <w:sz w:val="32"/>
          <w:szCs w:val="32"/>
        </w:rPr>
        <w:t xml:space="preserve"> </w:t>
      </w:r>
      <w:r w:rsidRPr="00245B75">
        <w:rPr>
          <w:color w:val="FF0000"/>
          <w:sz w:val="32"/>
          <w:szCs w:val="32"/>
        </w:rPr>
        <w:t xml:space="preserve">– </w:t>
      </w:r>
      <w:r w:rsidR="003C77F0">
        <w:rPr>
          <w:color w:val="FF0000"/>
          <w:sz w:val="32"/>
          <w:szCs w:val="32"/>
        </w:rPr>
        <w:t>Google book services</w:t>
      </w:r>
    </w:p>
    <w:p w14:paraId="11BBC201" w14:textId="2B2921D6" w:rsidR="003C77F0" w:rsidRDefault="003C77F0" w:rsidP="003C77F0">
      <w:pPr>
        <w:rPr>
          <w:sz w:val="24"/>
          <w:szCs w:val="24"/>
        </w:rPr>
      </w:pPr>
      <w:r>
        <w:rPr>
          <w:sz w:val="24"/>
          <w:szCs w:val="24"/>
        </w:rPr>
        <w:t>Per eseguire l’effettiva ricerca dei dati del libro, abbiamo creato una task asincrona per recuperare il json presente al link :</w:t>
      </w:r>
    </w:p>
    <w:p w14:paraId="63FBA31C" w14:textId="05DA98F3" w:rsidR="003C77F0" w:rsidRPr="003C77F0" w:rsidRDefault="000C7A2D" w:rsidP="003C77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US"/>
        </w:rPr>
      </w:pPr>
      <w:hyperlink r:id="rId21" w:history="1">
        <w:r w:rsidR="003C77F0" w:rsidRPr="003C77F0">
          <w:rPr>
            <w:rStyle w:val="Collegamentoipertestuale"/>
            <w:rFonts w:ascii="Courier New" w:eastAsia="Times New Roman" w:hAnsi="Courier New" w:cs="Courier New"/>
            <w:color w:val="FFFFFF" w:themeColor="background1"/>
            <w:sz w:val="20"/>
            <w:szCs w:val="20"/>
            <w:lang w:val="en-US" w:eastAsia="en-US"/>
          </w:rPr>
          <w:t>https://www.googleapis.com/books/v1/volumes?q=isbn</w:t>
        </w:r>
      </w:hyperlink>
      <w:r w:rsidR="003C77F0" w:rsidRPr="003C77F0">
        <w:rPr>
          <w:rFonts w:ascii="Courier New" w:eastAsia="Times New Roman" w:hAnsi="Courier New" w:cs="Courier New"/>
          <w:color w:val="FFFFFF" w:themeColor="background1"/>
          <w:sz w:val="20"/>
          <w:szCs w:val="20"/>
          <w:lang w:val="en-US" w:eastAsia="en-US"/>
        </w:rPr>
        <w:t>: + isbn</w:t>
      </w:r>
    </w:p>
    <w:p w14:paraId="6D5C9B2D" w14:textId="422CB85B" w:rsidR="003C77F0" w:rsidRDefault="003C77F0" w:rsidP="003C77F0">
      <w:pPr>
        <w:rPr>
          <w:color w:val="000000" w:themeColor="text1"/>
          <w:sz w:val="24"/>
          <w:szCs w:val="24"/>
          <w:u w:val="single"/>
        </w:rPr>
      </w:pPr>
      <w:r w:rsidRPr="003C77F0">
        <w:rPr>
          <w:sz w:val="24"/>
          <w:szCs w:val="24"/>
        </w:rPr>
        <w:t xml:space="preserve">Essendo asincrona abbiamo lavorato sulla funzione </w:t>
      </w:r>
      <w:r w:rsidRPr="003C77F0">
        <w:rPr>
          <w:color w:val="FFC000"/>
          <w:sz w:val="24"/>
          <w:szCs w:val="24"/>
        </w:rPr>
        <w:t>doInBackground</w:t>
      </w:r>
      <w:r>
        <w:rPr>
          <w:color w:val="FFC000"/>
          <w:sz w:val="24"/>
          <w:szCs w:val="24"/>
        </w:rPr>
        <w:t xml:space="preserve">, </w:t>
      </w:r>
      <w:r w:rsidRPr="003C77F0">
        <w:rPr>
          <w:color w:val="000000" w:themeColor="text1"/>
          <w:sz w:val="24"/>
          <w:szCs w:val="24"/>
        </w:rPr>
        <w:t>che si occupa di recuperare il json</w:t>
      </w:r>
      <w:r>
        <w:rPr>
          <w:color w:val="000000" w:themeColor="text1"/>
          <w:sz w:val="24"/>
          <w:szCs w:val="24"/>
        </w:rPr>
        <w:t xml:space="preserve"> facendo tutti i controlli necessari, e sulla </w:t>
      </w:r>
      <w:r w:rsidRPr="003C77F0">
        <w:rPr>
          <w:color w:val="FFC000"/>
          <w:sz w:val="24"/>
          <w:szCs w:val="24"/>
        </w:rPr>
        <w:t>onPostExecute</w:t>
      </w:r>
      <w:r>
        <w:rPr>
          <w:color w:val="FFC000"/>
          <w:sz w:val="24"/>
          <w:szCs w:val="24"/>
        </w:rPr>
        <w:t xml:space="preserve"> </w:t>
      </w:r>
      <w:r>
        <w:rPr>
          <w:color w:val="000000" w:themeColor="text1"/>
          <w:sz w:val="24"/>
          <w:szCs w:val="24"/>
        </w:rPr>
        <w:t>che viene gestita non appena i dati sono stati recuperati</w:t>
      </w:r>
      <w:r>
        <w:rPr>
          <w:color w:val="000000" w:themeColor="text1"/>
          <w:sz w:val="24"/>
          <w:szCs w:val="24"/>
          <w:u w:val="single"/>
        </w:rPr>
        <w:t>.</w:t>
      </w:r>
    </w:p>
    <w:p w14:paraId="357FFBB4" w14:textId="5ACEEEBC" w:rsidR="003C77F0" w:rsidRDefault="003C77F0" w:rsidP="003C77F0">
      <w:pPr>
        <w:rPr>
          <w:color w:val="000000" w:themeColor="text1"/>
          <w:sz w:val="24"/>
          <w:szCs w:val="24"/>
        </w:rPr>
      </w:pPr>
      <w:r w:rsidRPr="003C77F0">
        <w:rPr>
          <w:color w:val="000000" w:themeColor="text1"/>
          <w:sz w:val="24"/>
          <w:szCs w:val="24"/>
        </w:rPr>
        <w:t>Quest</w:t>
      </w:r>
      <w:r>
        <w:rPr>
          <w:color w:val="000000" w:themeColor="text1"/>
          <w:sz w:val="24"/>
          <w:szCs w:val="24"/>
        </w:rPr>
        <w:t>’ ultima è quella più complessa, in quanto una volta recuperato il json, abbiamo dovuto recuperare tutti i dati uno per uno. Per ogni dato è stato necessario inserire una try catch, in quanto non tutti i libri avevano a disposizione quelle informazioni.</w:t>
      </w:r>
    </w:p>
    <w:p w14:paraId="1C285AD2" w14:textId="77777777" w:rsidR="003C77F0" w:rsidRDefault="003C77F0" w:rsidP="003C77F0">
      <w:pPr>
        <w:keepNext/>
      </w:pPr>
      <w:r>
        <w:rPr>
          <w:noProof/>
          <w:color w:val="000000" w:themeColor="text1"/>
          <w:sz w:val="24"/>
          <w:szCs w:val="24"/>
        </w:rPr>
        <w:drawing>
          <wp:inline distT="0" distB="0" distL="0" distR="0" wp14:anchorId="1A69ACA9" wp14:editId="6311990C">
            <wp:extent cx="5458460" cy="2503170"/>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8460" cy="2503170"/>
                    </a:xfrm>
                    <a:prstGeom prst="rect">
                      <a:avLst/>
                    </a:prstGeom>
                    <a:noFill/>
                    <a:ln>
                      <a:noFill/>
                    </a:ln>
                  </pic:spPr>
                </pic:pic>
              </a:graphicData>
            </a:graphic>
          </wp:inline>
        </w:drawing>
      </w:r>
    </w:p>
    <w:p w14:paraId="5169C3D8" w14:textId="66930EF8" w:rsidR="003C77F0" w:rsidRDefault="003C77F0" w:rsidP="003C77F0">
      <w:pPr>
        <w:pStyle w:val="Didascalia"/>
      </w:pPr>
      <w:r>
        <w:rPr>
          <w:color w:val="000000" w:themeColor="text1"/>
          <w:sz w:val="24"/>
          <w:szCs w:val="24"/>
        </w:rPr>
        <w:fldChar w:fldCharType="begin"/>
      </w:r>
      <w:r>
        <w:rPr>
          <w:color w:val="000000" w:themeColor="text1"/>
          <w:sz w:val="24"/>
          <w:szCs w:val="24"/>
        </w:rPr>
        <w:instrText xml:space="preserve"> SEQ Figura \* ARABIC </w:instrText>
      </w:r>
      <w:r>
        <w:rPr>
          <w:color w:val="000000" w:themeColor="text1"/>
          <w:sz w:val="24"/>
          <w:szCs w:val="24"/>
        </w:rPr>
        <w:fldChar w:fldCharType="separate"/>
      </w:r>
      <w:r w:rsidR="00F93942">
        <w:rPr>
          <w:noProof/>
          <w:color w:val="000000" w:themeColor="text1"/>
          <w:sz w:val="24"/>
          <w:szCs w:val="24"/>
        </w:rPr>
        <w:t>1</w:t>
      </w:r>
      <w:r>
        <w:rPr>
          <w:color w:val="000000" w:themeColor="text1"/>
          <w:sz w:val="24"/>
          <w:szCs w:val="24"/>
        </w:rPr>
        <w:fldChar w:fldCharType="end"/>
      </w:r>
      <w:r>
        <w:t xml:space="preserve"> - Esempio di recupero dati dal json</w:t>
      </w:r>
    </w:p>
    <w:p w14:paraId="2B59766A" w14:textId="19476AF6" w:rsidR="007D1058" w:rsidRDefault="003C77F0" w:rsidP="003C77F0">
      <w:pPr>
        <w:rPr>
          <w:sz w:val="24"/>
          <w:szCs w:val="24"/>
        </w:rPr>
      </w:pPr>
      <w:r>
        <w:rPr>
          <w:sz w:val="24"/>
          <w:szCs w:val="24"/>
        </w:rPr>
        <w:t>Dopo aver recuperato i dati abbiamo inserito il tutto su un documento firebase. Ogni utente avrà</w:t>
      </w:r>
      <w:r w:rsidRPr="003C77F0">
        <w:rPr>
          <w:sz w:val="24"/>
          <w:szCs w:val="24"/>
        </w:rPr>
        <w:t xml:space="preserve"> la propria collezione di libri, con t</w:t>
      </w:r>
      <w:r>
        <w:rPr>
          <w:sz w:val="24"/>
          <w:szCs w:val="24"/>
        </w:rPr>
        <w:t>utti i libri cercati fino ad ora.</w:t>
      </w:r>
    </w:p>
    <w:p w14:paraId="63DF0F2B" w14:textId="562D43D6" w:rsidR="00AF2269" w:rsidRPr="00747621" w:rsidRDefault="00AF2269" w:rsidP="003C77F0">
      <w:pPr>
        <w:rPr>
          <w:sz w:val="24"/>
          <w:szCs w:val="24"/>
        </w:rPr>
      </w:pPr>
      <w:r w:rsidRPr="00AF2269">
        <w:rPr>
          <w:sz w:val="24"/>
          <w:szCs w:val="24"/>
        </w:rPr>
        <w:t xml:space="preserve">Siccome le immagini vengono </w:t>
      </w:r>
      <w:r>
        <w:rPr>
          <w:sz w:val="24"/>
          <w:szCs w:val="24"/>
        </w:rPr>
        <w:t>passate come link web, ci siamo appoggiati a una libreria chiamata Picasso per caricarle velocemente.</w:t>
      </w:r>
    </w:p>
    <w:p w14:paraId="050B2346" w14:textId="7AC057DC" w:rsidR="007D1058" w:rsidRPr="00AF2269" w:rsidRDefault="007D1058" w:rsidP="007D1058">
      <w:pPr>
        <w:pStyle w:val="Titolo2"/>
        <w:rPr>
          <w:color w:val="FF0000"/>
          <w:sz w:val="32"/>
          <w:szCs w:val="32"/>
        </w:rPr>
      </w:pPr>
      <w:r w:rsidRPr="00AF2269">
        <w:rPr>
          <w:color w:val="FF0000"/>
          <w:sz w:val="32"/>
          <w:szCs w:val="32"/>
        </w:rPr>
        <w:lastRenderedPageBreak/>
        <w:t>EXTRA –  Map View</w:t>
      </w:r>
    </w:p>
    <w:p w14:paraId="63758DDD" w14:textId="72795D5D" w:rsidR="007D1058" w:rsidRDefault="007D1058" w:rsidP="007D1058">
      <w:pPr>
        <w:rPr>
          <w:sz w:val="24"/>
          <w:szCs w:val="24"/>
        </w:rPr>
      </w:pPr>
      <w:r>
        <w:rPr>
          <w:noProof/>
          <w:sz w:val="24"/>
          <w:szCs w:val="24"/>
          <w:u w:val="single"/>
        </w:rPr>
        <w:drawing>
          <wp:anchor distT="0" distB="0" distL="114300" distR="114300" simplePos="0" relativeHeight="251681792" behindDoc="0" locked="0" layoutInCell="1" allowOverlap="1" wp14:anchorId="678A9445" wp14:editId="0C19FA75">
            <wp:simplePos x="0" y="0"/>
            <wp:positionH relativeFrom="margin">
              <wp:align>left</wp:align>
            </wp:positionH>
            <wp:positionV relativeFrom="paragraph">
              <wp:posOffset>276225</wp:posOffset>
            </wp:positionV>
            <wp:extent cx="2099310" cy="3722370"/>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9310" cy="3722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Anche in questo progetto abbiamo implementato come richiesto una visualizzazione dalla mappa dei libri. Tuttavia non funziona esattamente come richiesto in quanto non carica tutti i libri, compresi quelli di </w:t>
      </w:r>
      <w:r w:rsidRPr="00485E82">
        <w:rPr>
          <w:sz w:val="24"/>
          <w:szCs w:val="24"/>
          <w:u w:val="single"/>
        </w:rPr>
        <w:t>altri</w:t>
      </w:r>
      <w:r>
        <w:rPr>
          <w:sz w:val="24"/>
          <w:szCs w:val="24"/>
        </w:rPr>
        <w:t xml:space="preserve"> utenti, ma solamente i propri. Questo perche la nostra implementazione avrebbe portato a tempi e funzioni troppo lunghe per caricare tutti i libri.</w:t>
      </w:r>
    </w:p>
    <w:p w14:paraId="28B5DEB2" w14:textId="139483F2" w:rsidR="007D1058" w:rsidRDefault="007D1058" w:rsidP="007D1058">
      <w:pPr>
        <w:rPr>
          <w:sz w:val="24"/>
          <w:szCs w:val="24"/>
        </w:rPr>
      </w:pPr>
      <w:r>
        <w:rPr>
          <w:sz w:val="24"/>
          <w:szCs w:val="24"/>
        </w:rPr>
        <w:t>Nel nostro caso su firebase abbiamo una collection per ogni utente con tutti i suoi libri. Avremmo dovuto per ogni collection accedere e recuperare i libri, cosi non possibile in quanto gli id delle collection sono equivalente agli id utenti e solo il proprietario può esserne a conoscenza.</w:t>
      </w:r>
    </w:p>
    <w:p w14:paraId="4396A252" w14:textId="546091C6" w:rsidR="007D1058" w:rsidRDefault="007D1058" w:rsidP="007D1058">
      <w:pPr>
        <w:rPr>
          <w:sz w:val="24"/>
          <w:szCs w:val="24"/>
        </w:rPr>
      </w:pPr>
      <w:r>
        <w:rPr>
          <w:sz w:val="24"/>
          <w:szCs w:val="24"/>
        </w:rPr>
        <w:t>Avremmo potuto implementare una seconda collection con tutti i libri (come vedremo più avanti nel caso del progetto 4), ma abbiamo preferito concentrarci prima su altro.</w:t>
      </w:r>
    </w:p>
    <w:p w14:paraId="2E576C35" w14:textId="43CFE399" w:rsidR="007D1058" w:rsidRDefault="007D1058" w:rsidP="007D1058">
      <w:pPr>
        <w:rPr>
          <w:sz w:val="24"/>
          <w:szCs w:val="24"/>
        </w:rPr>
      </w:pPr>
      <w:r>
        <w:rPr>
          <w:sz w:val="24"/>
          <w:szCs w:val="24"/>
        </w:rPr>
        <w:t>Il marker viene aggiunto nella location salvata nel libro che a sua volta è stata salvata durante la sua creazione.</w:t>
      </w:r>
    </w:p>
    <w:p w14:paraId="054BC17F" w14:textId="3D676A40" w:rsidR="007D1058" w:rsidRDefault="007D1058" w:rsidP="007D1058">
      <w:pPr>
        <w:rPr>
          <w:sz w:val="24"/>
          <w:szCs w:val="24"/>
        </w:rPr>
      </w:pPr>
      <w:r>
        <w:rPr>
          <w:sz w:val="24"/>
          <w:szCs w:val="24"/>
        </w:rPr>
        <w:t>Al click sul marker viene attualmente visualizzato solo il titolo del libro.</w:t>
      </w:r>
    </w:p>
    <w:p w14:paraId="4363DEEF" w14:textId="77777777" w:rsidR="00485E82" w:rsidRDefault="00485E82" w:rsidP="007D1058">
      <w:pPr>
        <w:rPr>
          <w:sz w:val="24"/>
          <w:szCs w:val="24"/>
        </w:rPr>
      </w:pPr>
    </w:p>
    <w:p w14:paraId="27BAA895" w14:textId="74C032C9" w:rsidR="00485E82" w:rsidRPr="002701EE" w:rsidRDefault="00485E82" w:rsidP="00485E82">
      <w:pPr>
        <w:pStyle w:val="Titolo2"/>
        <w:rPr>
          <w:color w:val="FF0000"/>
          <w:sz w:val="32"/>
          <w:szCs w:val="32"/>
        </w:rPr>
      </w:pPr>
      <w:r>
        <w:rPr>
          <w:color w:val="FF0000"/>
          <w:sz w:val="32"/>
          <w:szCs w:val="32"/>
        </w:rPr>
        <w:t>Uno sguardo a Firebase</w:t>
      </w:r>
    </w:p>
    <w:p w14:paraId="4516E0C6" w14:textId="77777777" w:rsidR="00485E82" w:rsidRDefault="00485E82" w:rsidP="00485E82">
      <w:pPr>
        <w:rPr>
          <w:noProof/>
          <w:sz w:val="24"/>
          <w:szCs w:val="24"/>
          <w:u w:val="single"/>
        </w:rPr>
      </w:pPr>
    </w:p>
    <w:p w14:paraId="170FE2A3" w14:textId="77777777" w:rsidR="00485E82" w:rsidRDefault="00485E82" w:rsidP="00485E82">
      <w:pPr>
        <w:jc w:val="center"/>
        <w:rPr>
          <w:sz w:val="24"/>
          <w:szCs w:val="24"/>
        </w:rPr>
      </w:pPr>
      <w:r>
        <w:rPr>
          <w:noProof/>
          <w:sz w:val="24"/>
          <w:szCs w:val="24"/>
          <w:u w:val="single"/>
        </w:rPr>
        <w:drawing>
          <wp:inline distT="0" distB="0" distL="0" distR="0" wp14:anchorId="04CF8DD1" wp14:editId="2D1470BC">
            <wp:extent cx="4173854" cy="248137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1235" cy="2491709"/>
                    </a:xfrm>
                    <a:prstGeom prst="rect">
                      <a:avLst/>
                    </a:prstGeom>
                    <a:noFill/>
                    <a:ln>
                      <a:noFill/>
                    </a:ln>
                  </pic:spPr>
                </pic:pic>
              </a:graphicData>
            </a:graphic>
          </wp:inline>
        </w:drawing>
      </w:r>
    </w:p>
    <w:p w14:paraId="77A53522" w14:textId="696C4DD0" w:rsidR="00485E82" w:rsidRDefault="00485E82" w:rsidP="00485E82">
      <w:pPr>
        <w:rPr>
          <w:sz w:val="24"/>
          <w:szCs w:val="24"/>
        </w:rPr>
      </w:pPr>
      <w:r>
        <w:rPr>
          <w:sz w:val="24"/>
          <w:szCs w:val="24"/>
        </w:rPr>
        <w:t>La struttura del database di Firebase è molto semplice</w:t>
      </w:r>
      <w:r w:rsidRPr="00485E82">
        <w:rPr>
          <w:sz w:val="24"/>
          <w:szCs w:val="24"/>
        </w:rPr>
        <w:t xml:space="preserve">; </w:t>
      </w:r>
      <w:r>
        <w:rPr>
          <w:sz w:val="24"/>
          <w:szCs w:val="24"/>
        </w:rPr>
        <w:t>abbiamo una collection per ogni utente, identificata dal proprio id e ogni volta che un libro viene cercato aggiungiamo un nuovo documento identificato dal isbn di tale libro, con all’interno i dati recuperati.</w:t>
      </w:r>
    </w:p>
    <w:p w14:paraId="7B19B749" w14:textId="77777777" w:rsidR="00485E82" w:rsidRPr="007D1058" w:rsidRDefault="00485E82" w:rsidP="00485E82">
      <w:pPr>
        <w:rPr>
          <w:sz w:val="24"/>
          <w:szCs w:val="24"/>
        </w:rPr>
      </w:pPr>
    </w:p>
    <w:p w14:paraId="5CD7BFE4" w14:textId="4E354A63" w:rsidR="00606B78" w:rsidRDefault="00606B78" w:rsidP="00606B78">
      <w:pPr>
        <w:pStyle w:val="Titolo2"/>
        <w:rPr>
          <w:color w:val="FF0000"/>
          <w:sz w:val="32"/>
          <w:szCs w:val="32"/>
        </w:rPr>
      </w:pPr>
      <w:r>
        <w:rPr>
          <w:color w:val="FF0000"/>
          <w:sz w:val="32"/>
          <w:szCs w:val="32"/>
        </w:rPr>
        <w:t>Considerazioni finali</w:t>
      </w:r>
    </w:p>
    <w:p w14:paraId="5BE96F15" w14:textId="76756696" w:rsidR="00606B78" w:rsidRDefault="003C77F0" w:rsidP="00606B78">
      <w:r>
        <w:rPr>
          <w:noProof/>
          <w:sz w:val="24"/>
          <w:szCs w:val="24"/>
        </w:rPr>
        <w:drawing>
          <wp:anchor distT="0" distB="0" distL="114300" distR="114300" simplePos="0" relativeHeight="251669504" behindDoc="0" locked="0" layoutInCell="1" allowOverlap="1" wp14:anchorId="1D3FE51D" wp14:editId="1F93995E">
            <wp:simplePos x="0" y="0"/>
            <wp:positionH relativeFrom="column">
              <wp:posOffset>21771</wp:posOffset>
            </wp:positionH>
            <wp:positionV relativeFrom="paragraph">
              <wp:posOffset>288199</wp:posOffset>
            </wp:positionV>
            <wp:extent cx="2011680" cy="3566160"/>
            <wp:effectExtent l="0" t="0" r="762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2DDE04" w14:textId="32437267" w:rsidR="00606B78" w:rsidRDefault="00C134F5" w:rsidP="00606B78">
      <w:pPr>
        <w:rPr>
          <w:sz w:val="24"/>
          <w:szCs w:val="24"/>
        </w:rPr>
      </w:pPr>
      <w:r>
        <w:rPr>
          <w:sz w:val="24"/>
          <w:szCs w:val="24"/>
        </w:rPr>
        <w:t>Siamo soddisfatti del risultato finale e l’idea dell’app è molto interessante.</w:t>
      </w:r>
    </w:p>
    <w:p w14:paraId="6088AD1C" w14:textId="1A593E89" w:rsidR="00C134F5" w:rsidRDefault="00C134F5" w:rsidP="00606B78">
      <w:pPr>
        <w:rPr>
          <w:sz w:val="24"/>
          <w:szCs w:val="24"/>
        </w:rPr>
      </w:pPr>
      <w:r>
        <w:rPr>
          <w:sz w:val="24"/>
          <w:szCs w:val="24"/>
        </w:rPr>
        <w:t>Non siamo particolarmente convinti del fatto che bisogna scaricare l’app per il barcode scanner, ma non siamo riusciti a integrarla completamente nel progetto.</w:t>
      </w:r>
    </w:p>
    <w:p w14:paraId="6CC0BBD9" w14:textId="3AFDF261" w:rsidR="00C134F5" w:rsidRDefault="00C134F5" w:rsidP="00606B78">
      <w:pPr>
        <w:rPr>
          <w:sz w:val="24"/>
          <w:szCs w:val="24"/>
        </w:rPr>
      </w:pPr>
      <w:r>
        <w:rPr>
          <w:sz w:val="24"/>
          <w:szCs w:val="24"/>
        </w:rPr>
        <w:t xml:space="preserve">Anche in questo caso non mostriamo la location nelle informazioni, ma con una semplice modifica possiamo mostrare sia la location che altre informazioni recuperabili dal json, come publisher, </w:t>
      </w:r>
      <w:r w:rsidR="00C75A6E">
        <w:rPr>
          <w:sz w:val="24"/>
          <w:szCs w:val="24"/>
        </w:rPr>
        <w:t>ecc...</w:t>
      </w:r>
    </w:p>
    <w:p w14:paraId="75AB07D5" w14:textId="77777777" w:rsidR="00606B78" w:rsidRDefault="00606B78" w:rsidP="00606B78">
      <w:pPr>
        <w:rPr>
          <w:sz w:val="24"/>
          <w:szCs w:val="24"/>
        </w:rPr>
      </w:pPr>
      <w:r>
        <w:rPr>
          <w:sz w:val="24"/>
          <w:szCs w:val="24"/>
        </w:rPr>
        <w:t>Alcune idee che non siamo riusciti/abbiamo avuto tempo di implementare :</w:t>
      </w:r>
    </w:p>
    <w:p w14:paraId="02B66751" w14:textId="1F99BB5A" w:rsidR="00606B78" w:rsidRPr="00606B78" w:rsidRDefault="00C134F5" w:rsidP="00606B78">
      <w:pPr>
        <w:pStyle w:val="Paragrafoelenco"/>
        <w:numPr>
          <w:ilvl w:val="0"/>
          <w:numId w:val="32"/>
        </w:numPr>
        <w:rPr>
          <w:sz w:val="24"/>
          <w:szCs w:val="24"/>
        </w:rPr>
      </w:pPr>
      <w:r>
        <w:rPr>
          <w:sz w:val="24"/>
          <w:szCs w:val="24"/>
        </w:rPr>
        <w:t>Caricare i libri in ordine di aggiunta ( vengono caricati in ordine da firebase e l’ordine di firebase è alfabetico in base all’id ).</w:t>
      </w:r>
    </w:p>
    <w:p w14:paraId="153CA0DC" w14:textId="51F3D48A" w:rsidR="00C75A6E" w:rsidRPr="007D1058" w:rsidRDefault="00C75A6E" w:rsidP="00994EB9">
      <w:pPr>
        <w:rPr>
          <w:sz w:val="24"/>
          <w:szCs w:val="24"/>
          <w:u w:val="single"/>
        </w:rPr>
      </w:pPr>
      <w:bookmarkStart w:id="4" w:name="_Progetto_3_:"/>
      <w:bookmarkEnd w:id="4"/>
    </w:p>
    <w:p w14:paraId="4F868F27" w14:textId="366B13D6" w:rsidR="005E79F9" w:rsidRPr="005E79F9" w:rsidRDefault="005E79F9" w:rsidP="005E79F9">
      <w:pPr>
        <w:pStyle w:val="Titolo1"/>
        <w:rPr>
          <w:u w:val="single"/>
        </w:rPr>
      </w:pPr>
      <w:bookmarkStart w:id="5" w:name="_Progetto_3_:_1"/>
      <w:bookmarkEnd w:id="5"/>
      <w:r>
        <w:rPr>
          <w:noProof/>
        </w:rPr>
        <w:drawing>
          <wp:anchor distT="0" distB="0" distL="114300" distR="114300" simplePos="0" relativeHeight="251683840" behindDoc="0" locked="0" layoutInCell="1" allowOverlap="1" wp14:anchorId="1A6AC40C" wp14:editId="3D31FA3B">
            <wp:simplePos x="0" y="0"/>
            <wp:positionH relativeFrom="margin">
              <wp:align>right</wp:align>
            </wp:positionH>
            <wp:positionV relativeFrom="page">
              <wp:posOffset>1333959</wp:posOffset>
            </wp:positionV>
            <wp:extent cx="1938528" cy="3840480"/>
            <wp:effectExtent l="0" t="0" r="5080" b="7620"/>
            <wp:wrapSquare wrapText="bothSides"/>
            <wp:docPr id="34" name="Immagin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8528" cy="3840480"/>
                    </a:xfrm>
                    <a:prstGeom prst="rect">
                      <a:avLst/>
                    </a:prstGeom>
                    <a:noFill/>
                  </pic:spPr>
                </pic:pic>
              </a:graphicData>
            </a:graphic>
            <wp14:sizeRelH relativeFrom="page">
              <wp14:pctWidth>0</wp14:pctWidth>
            </wp14:sizeRelH>
            <wp14:sizeRelV relativeFrom="page">
              <wp14:pctHeight>0</wp14:pctHeight>
            </wp14:sizeRelV>
          </wp:anchor>
        </w:drawing>
      </w:r>
      <w:r w:rsidRPr="005E79F9">
        <w:t>Progetto 3 : Guida Museo</w:t>
      </w:r>
    </w:p>
    <w:p w14:paraId="782EB051" w14:textId="7582CFCE" w:rsidR="005E79F9" w:rsidRPr="005E79F9" w:rsidRDefault="005E79F9" w:rsidP="005E79F9">
      <w:pPr>
        <w:rPr>
          <w:sz w:val="24"/>
          <w:szCs w:val="24"/>
          <w:u w:val="single"/>
        </w:rPr>
      </w:pPr>
      <w:r w:rsidRPr="005E79F9">
        <w:rPr>
          <w:sz w:val="24"/>
          <w:szCs w:val="24"/>
        </w:rPr>
        <w:t xml:space="preserve">SSH : </w:t>
      </w:r>
      <w:r w:rsidRPr="005E79F9">
        <w:rPr>
          <w:sz w:val="24"/>
          <w:szCs w:val="24"/>
          <w:u w:val="single"/>
        </w:rPr>
        <w:t xml:space="preserve"> git@gitlab.di.unipmn.it:nicbene/app_museo.git</w:t>
      </w:r>
    </w:p>
    <w:p w14:paraId="322F1BDF" w14:textId="77777777" w:rsidR="005E79F9" w:rsidRDefault="005E79F9" w:rsidP="005E79F9">
      <w:pPr>
        <w:rPr>
          <w:sz w:val="24"/>
          <w:szCs w:val="24"/>
        </w:rPr>
      </w:pPr>
      <w:r>
        <w:rPr>
          <w:sz w:val="24"/>
          <w:szCs w:val="24"/>
        </w:rPr>
        <w:t xml:space="preserve">L’applicazione </w:t>
      </w:r>
      <w:r w:rsidRPr="005E79F9">
        <w:rPr>
          <w:sz w:val="24"/>
          <w:szCs w:val="24"/>
        </w:rPr>
        <w:t>Guida Museo</w:t>
      </w:r>
      <w:r>
        <w:rPr>
          <w:sz w:val="24"/>
          <w:szCs w:val="24"/>
        </w:rPr>
        <w:t xml:space="preserve"> permette a una persona di creare e personalizzare musei inserendo al loro interno, stanze e opere. Ogni museo ed ogni stanza possiede un nome ed una descrizione, mentre per le opere si va più nel dettaglio aggiungendo il nome dell’autore dell’opera ed una foto dell’opera che può essere caricata dalla memoria del telefono.</w:t>
      </w:r>
    </w:p>
    <w:p w14:paraId="544D0B02" w14:textId="45817171" w:rsidR="005E79F9" w:rsidRDefault="005E79F9" w:rsidP="005E79F9">
      <w:pPr>
        <w:rPr>
          <w:sz w:val="24"/>
          <w:szCs w:val="24"/>
        </w:rPr>
      </w:pPr>
      <w:r>
        <w:rPr>
          <w:sz w:val="24"/>
          <w:szCs w:val="24"/>
        </w:rPr>
        <w:t>L’applicazione richiede permessi di accesso alla memoria in quanto ne necessita per poter salvare in locale i diversi musei creati ed il microfono per l’implementazione dello speech2text che abbiamo applicato soltanto alle descrizioni in quanto esse sono le parti più lunghe. L’implementazione del text2speech invece è applicata a tutti i campi del museo in modo da renderla una vera audioguida che supporta 2 lingue, inglese ed italiano.</w:t>
      </w:r>
    </w:p>
    <w:p w14:paraId="11E9DC09" w14:textId="2ED7C69A" w:rsidR="00513119" w:rsidRDefault="00513119" w:rsidP="005E79F9">
      <w:pPr>
        <w:rPr>
          <w:sz w:val="24"/>
          <w:szCs w:val="24"/>
        </w:rPr>
      </w:pPr>
      <w:r>
        <w:rPr>
          <w:sz w:val="24"/>
          <w:szCs w:val="24"/>
        </w:rPr>
        <w:lastRenderedPageBreak/>
        <w:t>Anche in questo per caricare l’immagine durante la visualizzazione viene usato Picasso</w:t>
      </w:r>
      <w:r w:rsidR="004C17C0">
        <w:rPr>
          <w:sz w:val="24"/>
          <w:szCs w:val="24"/>
        </w:rPr>
        <w:t xml:space="preserve"> per semplicità.</w:t>
      </w:r>
    </w:p>
    <w:p w14:paraId="2AAC3321" w14:textId="77777777" w:rsidR="005E79F9" w:rsidRDefault="005E79F9" w:rsidP="005E79F9">
      <w:pPr>
        <w:rPr>
          <w:color w:val="FF0000"/>
          <w:sz w:val="24"/>
          <w:szCs w:val="24"/>
        </w:rPr>
      </w:pPr>
    </w:p>
    <w:p w14:paraId="2B3245F1" w14:textId="77777777" w:rsidR="005E79F9" w:rsidRPr="005E79F9" w:rsidRDefault="005E79F9" w:rsidP="005E79F9">
      <w:pPr>
        <w:rPr>
          <w:sz w:val="24"/>
          <w:szCs w:val="24"/>
        </w:rPr>
      </w:pPr>
    </w:p>
    <w:p w14:paraId="42B1F6EF" w14:textId="77777777" w:rsidR="005E79F9" w:rsidRDefault="005E79F9" w:rsidP="005E79F9">
      <w:pPr>
        <w:pStyle w:val="Titolo2"/>
        <w:rPr>
          <w:color w:val="FF0000"/>
          <w:sz w:val="32"/>
          <w:szCs w:val="32"/>
        </w:rPr>
      </w:pPr>
      <w:r>
        <w:rPr>
          <w:color w:val="FF0000"/>
          <w:sz w:val="32"/>
          <w:szCs w:val="32"/>
        </w:rPr>
        <w:t>Funzionalità –  Crea Museo/Stanza/Opera</w:t>
      </w:r>
    </w:p>
    <w:p w14:paraId="405AF422" w14:textId="0F6F87D5" w:rsidR="005E79F9" w:rsidRDefault="005E79F9" w:rsidP="005E79F9">
      <w:r>
        <w:rPr>
          <w:sz w:val="24"/>
          <w:szCs w:val="24"/>
        </w:rPr>
        <w:t>La funzionalità della creazione è appunto quella di creare e personalizzare un museo inserendo al suo interno stanze ed all’interno di ogni stanza una o più opere.</w:t>
      </w:r>
      <w:r>
        <w:t xml:space="preserve"> </w:t>
      </w:r>
      <w:r>
        <w:rPr>
          <w:noProof/>
        </w:rPr>
        <w:drawing>
          <wp:inline distT="0" distB="0" distL="0" distR="0" wp14:anchorId="112CF5B8" wp14:editId="4F4E71C6">
            <wp:extent cx="2884805" cy="8763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4805" cy="876300"/>
                    </a:xfrm>
                    <a:prstGeom prst="rect">
                      <a:avLst/>
                    </a:prstGeom>
                    <a:noFill/>
                    <a:ln>
                      <a:noFill/>
                    </a:ln>
                  </pic:spPr>
                </pic:pic>
              </a:graphicData>
            </a:graphic>
          </wp:inline>
        </w:drawing>
      </w:r>
      <w:r>
        <w:rPr>
          <w:noProof/>
        </w:rPr>
        <w:drawing>
          <wp:inline distT="0" distB="0" distL="0" distR="0" wp14:anchorId="04DB4CCB" wp14:editId="3DCAC3CE">
            <wp:extent cx="2840990" cy="8763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0990" cy="876300"/>
                    </a:xfrm>
                    <a:prstGeom prst="rect">
                      <a:avLst/>
                    </a:prstGeom>
                    <a:noFill/>
                    <a:ln>
                      <a:noFill/>
                    </a:ln>
                  </pic:spPr>
                </pic:pic>
              </a:graphicData>
            </a:graphic>
          </wp:inline>
        </w:drawing>
      </w:r>
      <w:r>
        <w:rPr>
          <w:noProof/>
        </w:rPr>
        <w:drawing>
          <wp:inline distT="0" distB="0" distL="0" distR="0" wp14:anchorId="6C1DBD05" wp14:editId="1CA31138">
            <wp:extent cx="3352800" cy="101219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0" cy="1012190"/>
                    </a:xfrm>
                    <a:prstGeom prst="rect">
                      <a:avLst/>
                    </a:prstGeom>
                    <a:noFill/>
                    <a:ln>
                      <a:noFill/>
                    </a:ln>
                  </pic:spPr>
                </pic:pic>
              </a:graphicData>
            </a:graphic>
          </wp:inline>
        </w:drawing>
      </w:r>
    </w:p>
    <w:p w14:paraId="7C5496DD" w14:textId="77777777" w:rsidR="005E79F9" w:rsidRDefault="005E79F9" w:rsidP="005E79F9"/>
    <w:p w14:paraId="7AA08FEB" w14:textId="77777777" w:rsidR="005E79F9" w:rsidRDefault="005E79F9" w:rsidP="005E79F9">
      <w:pPr>
        <w:rPr>
          <w:sz w:val="24"/>
          <w:szCs w:val="24"/>
        </w:rPr>
      </w:pPr>
    </w:p>
    <w:p w14:paraId="247A31EA" w14:textId="77777777" w:rsidR="005E79F9" w:rsidRDefault="005E79F9" w:rsidP="005E79F9">
      <w:pPr>
        <w:rPr>
          <w:sz w:val="24"/>
          <w:szCs w:val="24"/>
        </w:rPr>
      </w:pPr>
    </w:p>
    <w:p w14:paraId="7C220E8B" w14:textId="77777777" w:rsidR="005E79F9" w:rsidRDefault="005E79F9" w:rsidP="005E79F9">
      <w:pPr>
        <w:rPr>
          <w:sz w:val="24"/>
          <w:szCs w:val="24"/>
        </w:rPr>
      </w:pPr>
    </w:p>
    <w:p w14:paraId="542C864F" w14:textId="7ED9947A" w:rsidR="005E79F9" w:rsidRDefault="005E79F9" w:rsidP="005E79F9">
      <w:pPr>
        <w:rPr>
          <w:noProof/>
          <w:color w:val="FF0000"/>
          <w:sz w:val="24"/>
          <w:szCs w:val="24"/>
        </w:rPr>
      </w:pPr>
      <w:r>
        <w:rPr>
          <w:sz w:val="24"/>
          <w:szCs w:val="24"/>
        </w:rPr>
        <w:t xml:space="preserve">Ogni museo è un oggetto personalizzato contenete stringhe per il nome e la descrizione del museo ed un arraylist di elementi che saranno le nostre stanze. Stesso ragionamento viene effettuato con le stanze, ogni stanza è un oggetto contenente stringhe ed un arraylist per le opere. Le opere implementano oltre a nome e autore anche una stringa per l’autore ed una </w:t>
      </w:r>
      <w:r>
        <w:rPr>
          <w:sz w:val="24"/>
          <w:szCs w:val="24"/>
        </w:rPr>
        <w:lastRenderedPageBreak/>
        <w:t xml:space="preserve">stringa dove noi </w:t>
      </w:r>
      <w:r>
        <w:rPr>
          <w:noProof/>
        </w:rPr>
        <w:drawing>
          <wp:anchor distT="0" distB="0" distL="114300" distR="114300" simplePos="0" relativeHeight="251684864" behindDoc="0" locked="0" layoutInCell="1" allowOverlap="1" wp14:anchorId="0CEFBEEE" wp14:editId="6D5EB320">
            <wp:simplePos x="0" y="0"/>
            <wp:positionH relativeFrom="column">
              <wp:posOffset>3971925</wp:posOffset>
            </wp:positionH>
            <wp:positionV relativeFrom="paragraph">
              <wp:posOffset>0</wp:posOffset>
            </wp:positionV>
            <wp:extent cx="1938528" cy="3840480"/>
            <wp:effectExtent l="0" t="0" r="5080" b="762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38528" cy="384048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salviamo l’URI della nostra immagine dell’opera . Durante la creazione di un opera, stanza o museo è possibile utilizzare il microfono per scrivere la descrizione della nostra opera, stanza o museo.</w:t>
      </w:r>
    </w:p>
    <w:p w14:paraId="4B295F70" w14:textId="77777777" w:rsidR="005E79F9" w:rsidRDefault="005E79F9" w:rsidP="005E79F9"/>
    <w:p w14:paraId="0D3F2442" w14:textId="77777777" w:rsidR="005E79F9" w:rsidRDefault="005E79F9" w:rsidP="005E79F9"/>
    <w:p w14:paraId="4A5E9FEA" w14:textId="77777777" w:rsidR="005E79F9" w:rsidRDefault="005E79F9" w:rsidP="005E79F9"/>
    <w:p w14:paraId="04ACF5A5" w14:textId="77777777" w:rsidR="005E79F9" w:rsidRDefault="005E79F9" w:rsidP="005E79F9">
      <w:pPr>
        <w:pStyle w:val="Titolo2"/>
        <w:rPr>
          <w:color w:val="FF0000"/>
          <w:sz w:val="32"/>
          <w:szCs w:val="32"/>
        </w:rPr>
      </w:pPr>
    </w:p>
    <w:p w14:paraId="7A5865B9" w14:textId="77777777" w:rsidR="005E79F9" w:rsidRDefault="005E79F9" w:rsidP="005E79F9">
      <w:pPr>
        <w:pStyle w:val="Titolo2"/>
        <w:rPr>
          <w:color w:val="FF0000"/>
          <w:sz w:val="32"/>
          <w:szCs w:val="32"/>
        </w:rPr>
      </w:pPr>
    </w:p>
    <w:p w14:paraId="36C0335B" w14:textId="77777777" w:rsidR="005E79F9" w:rsidRPr="005E79F9" w:rsidRDefault="005E79F9" w:rsidP="005E79F9"/>
    <w:p w14:paraId="7D7EBE07" w14:textId="4194DF03" w:rsidR="005E79F9" w:rsidRDefault="005E79F9" w:rsidP="005E79F9">
      <w:pPr>
        <w:pStyle w:val="Titolo2"/>
        <w:rPr>
          <w:color w:val="FF0000"/>
          <w:sz w:val="32"/>
          <w:szCs w:val="32"/>
        </w:rPr>
      </w:pPr>
      <w:r>
        <w:rPr>
          <w:color w:val="FF0000"/>
          <w:sz w:val="32"/>
          <w:szCs w:val="32"/>
        </w:rPr>
        <w:t>Funzionalità –  Salva/Carica Museo</w:t>
      </w:r>
      <w:r>
        <w:rPr>
          <w:noProof/>
          <w:color w:val="FF0000"/>
          <w:sz w:val="32"/>
          <w:szCs w:val="32"/>
        </w:rPr>
        <w:drawing>
          <wp:inline distT="0" distB="0" distL="0" distR="0" wp14:anchorId="4BE94846" wp14:editId="7633EE73">
            <wp:extent cx="5725795" cy="2487295"/>
            <wp:effectExtent l="0" t="0" r="8255"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95" cy="2487295"/>
                    </a:xfrm>
                    <a:prstGeom prst="rect">
                      <a:avLst/>
                    </a:prstGeom>
                    <a:noFill/>
                    <a:ln>
                      <a:noFill/>
                    </a:ln>
                  </pic:spPr>
                </pic:pic>
              </a:graphicData>
            </a:graphic>
          </wp:inline>
        </w:drawing>
      </w:r>
    </w:p>
    <w:p w14:paraId="024D1153" w14:textId="1467CCDB" w:rsidR="005E79F9" w:rsidRDefault="005E79F9" w:rsidP="005E79F9">
      <w:pPr>
        <w:rPr>
          <w:sz w:val="24"/>
          <w:szCs w:val="24"/>
        </w:rPr>
      </w:pPr>
      <w:r>
        <w:rPr>
          <w:sz w:val="24"/>
          <w:szCs w:val="24"/>
        </w:rPr>
        <w:t>Questi 2 metodi ci permettono di salvare e caricare dal locale i nostri musei in quanto non abbiamo implementato un sistema di salvataggio online con firebase per via delle problematiche del salvataggio di un immagine su di esso ( come gia spiegato ). Questo sistema semplicemente converte il nostro arraylist di musei in stringa che poi andiamo a scrivere su di un file locale; in maniera inversa invece recuperiamo il file, convertiamo le stringe in un oggetto museo e lo rendiamo disponibile per le eventuali modifiche/visualizzazioni.</w:t>
      </w:r>
    </w:p>
    <w:p w14:paraId="619E5D84" w14:textId="77777777" w:rsidR="005E79F9" w:rsidRDefault="005E79F9" w:rsidP="005E79F9">
      <w:pPr>
        <w:rPr>
          <w:sz w:val="24"/>
          <w:szCs w:val="24"/>
        </w:rPr>
      </w:pPr>
    </w:p>
    <w:p w14:paraId="13766BEC" w14:textId="227EBB3D" w:rsidR="005E79F9" w:rsidRDefault="005E79F9" w:rsidP="005E79F9">
      <w:pPr>
        <w:rPr>
          <w:color w:val="FF0000"/>
          <w:sz w:val="32"/>
          <w:szCs w:val="32"/>
        </w:rPr>
      </w:pPr>
      <w:r>
        <w:rPr>
          <w:color w:val="FF0000"/>
          <w:sz w:val="32"/>
          <w:szCs w:val="32"/>
        </w:rPr>
        <w:t>Funzionalità – Visualizza Museo/Stanza/Opera</w:t>
      </w:r>
    </w:p>
    <w:p w14:paraId="4116F47B" w14:textId="72E1C56F" w:rsidR="005E79F9" w:rsidRDefault="005C4897" w:rsidP="005E79F9">
      <w:pPr>
        <w:rPr>
          <w:sz w:val="24"/>
          <w:szCs w:val="24"/>
        </w:rPr>
      </w:pPr>
      <w:r>
        <w:rPr>
          <w:noProof/>
        </w:rPr>
        <w:lastRenderedPageBreak/>
        <w:drawing>
          <wp:anchor distT="0" distB="0" distL="114300" distR="114300" simplePos="0" relativeHeight="251685888" behindDoc="0" locked="0" layoutInCell="1" allowOverlap="1" wp14:anchorId="647C5746" wp14:editId="5A602EF4">
            <wp:simplePos x="0" y="0"/>
            <wp:positionH relativeFrom="margin">
              <wp:align>right</wp:align>
            </wp:positionH>
            <wp:positionV relativeFrom="paragraph">
              <wp:posOffset>6532</wp:posOffset>
            </wp:positionV>
            <wp:extent cx="1819656" cy="3840480"/>
            <wp:effectExtent l="0" t="0" r="9525" b="762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9656" cy="3840480"/>
                    </a:xfrm>
                    <a:prstGeom prst="rect">
                      <a:avLst/>
                    </a:prstGeom>
                    <a:noFill/>
                  </pic:spPr>
                </pic:pic>
              </a:graphicData>
            </a:graphic>
            <wp14:sizeRelH relativeFrom="margin">
              <wp14:pctWidth>0</wp14:pctWidth>
            </wp14:sizeRelH>
            <wp14:sizeRelV relativeFrom="margin">
              <wp14:pctHeight>0</wp14:pctHeight>
            </wp14:sizeRelV>
          </wp:anchor>
        </w:drawing>
      </w:r>
      <w:r w:rsidR="005E79F9">
        <w:rPr>
          <w:sz w:val="24"/>
          <w:szCs w:val="24"/>
        </w:rPr>
        <w:t>La visualizzazione (qui mostrerò solamente quella di un’opera in quanto contiene anche foto e autore) permette la lettura di tutte le informazioni di cui ha bisogno e inoltre grazie ai pulsanti può eseguire la lettura tramite Text2Speech e fermarla quando vuole. Mentre si visualizza un’opera è possibile premere sulla foto e si accede su un activity che visualizza la foto a schermo intero.</w:t>
      </w:r>
    </w:p>
    <w:p w14:paraId="28ADF1EB" w14:textId="77777777" w:rsidR="005E79F9" w:rsidRDefault="005E79F9" w:rsidP="005E79F9">
      <w:pPr>
        <w:pStyle w:val="Titolo2"/>
        <w:rPr>
          <w:color w:val="FF0000"/>
          <w:sz w:val="32"/>
          <w:szCs w:val="32"/>
        </w:rPr>
      </w:pPr>
    </w:p>
    <w:p w14:paraId="3426990B" w14:textId="77777777" w:rsidR="005E79F9" w:rsidRDefault="005E79F9" w:rsidP="005E79F9">
      <w:pPr>
        <w:pStyle w:val="Titolo2"/>
        <w:rPr>
          <w:color w:val="FF0000"/>
          <w:sz w:val="32"/>
          <w:szCs w:val="32"/>
        </w:rPr>
      </w:pPr>
    </w:p>
    <w:p w14:paraId="47C9F836" w14:textId="77777777" w:rsidR="005E79F9" w:rsidRDefault="005E79F9" w:rsidP="005E79F9">
      <w:pPr>
        <w:pStyle w:val="Titolo2"/>
        <w:rPr>
          <w:color w:val="FF0000"/>
          <w:sz w:val="32"/>
          <w:szCs w:val="32"/>
        </w:rPr>
      </w:pPr>
    </w:p>
    <w:p w14:paraId="2A4418D1" w14:textId="77777777" w:rsidR="005E79F9" w:rsidRDefault="005E79F9" w:rsidP="005E79F9">
      <w:pPr>
        <w:pStyle w:val="Titolo2"/>
        <w:rPr>
          <w:color w:val="FF0000"/>
          <w:sz w:val="32"/>
          <w:szCs w:val="32"/>
        </w:rPr>
      </w:pPr>
    </w:p>
    <w:p w14:paraId="6CCF8E89" w14:textId="77777777" w:rsidR="005E79F9" w:rsidRDefault="005E79F9" w:rsidP="005E79F9">
      <w:pPr>
        <w:pStyle w:val="Titolo2"/>
        <w:rPr>
          <w:color w:val="FF0000"/>
          <w:sz w:val="32"/>
          <w:szCs w:val="32"/>
        </w:rPr>
      </w:pPr>
    </w:p>
    <w:p w14:paraId="0A680B8A" w14:textId="77777777" w:rsidR="005E79F9" w:rsidRDefault="005E79F9" w:rsidP="005E79F9">
      <w:pPr>
        <w:pStyle w:val="Titolo2"/>
        <w:rPr>
          <w:color w:val="FF0000"/>
          <w:sz w:val="32"/>
          <w:szCs w:val="32"/>
        </w:rPr>
      </w:pPr>
    </w:p>
    <w:p w14:paraId="1178E4AB" w14:textId="3CF85DD4" w:rsidR="005E79F9" w:rsidRDefault="005E79F9" w:rsidP="005E79F9">
      <w:pPr>
        <w:pStyle w:val="Titolo2"/>
        <w:rPr>
          <w:color w:val="FF0000"/>
          <w:sz w:val="32"/>
          <w:szCs w:val="32"/>
        </w:rPr>
      </w:pPr>
      <w:r>
        <w:rPr>
          <w:color w:val="FF0000"/>
          <w:sz w:val="32"/>
          <w:szCs w:val="32"/>
        </w:rPr>
        <w:t>Considerazioni finali</w:t>
      </w:r>
    </w:p>
    <w:p w14:paraId="65E92652" w14:textId="77777777" w:rsidR="005E79F9" w:rsidRDefault="005E79F9" w:rsidP="005E79F9"/>
    <w:p w14:paraId="3C700C74" w14:textId="5A52827A" w:rsidR="005E79F9" w:rsidRDefault="005E79F9" w:rsidP="005E79F9">
      <w:pPr>
        <w:rPr>
          <w:sz w:val="24"/>
          <w:szCs w:val="24"/>
        </w:rPr>
      </w:pPr>
      <w:r>
        <w:rPr>
          <w:sz w:val="24"/>
          <w:szCs w:val="24"/>
        </w:rPr>
        <w:t>Nonostante la complessità di un progetto del genere siamo soddisfatti del risultato finale</w:t>
      </w:r>
      <w:r w:rsidRPr="005E79F9">
        <w:rPr>
          <w:sz w:val="24"/>
          <w:szCs w:val="24"/>
        </w:rPr>
        <w:t>;</w:t>
      </w:r>
      <w:r>
        <w:rPr>
          <w:sz w:val="24"/>
          <w:szCs w:val="24"/>
        </w:rPr>
        <w:t xml:space="preserve"> ideare infatti un metodo che permetta la creazione, con successiva gestione non è stato semplice, ma pensiamo che il nostro sistema sia funzionale e relativamente semplice da capire. </w:t>
      </w:r>
    </w:p>
    <w:p w14:paraId="6B8030E7" w14:textId="77777777" w:rsidR="005E79F9" w:rsidRDefault="005E79F9" w:rsidP="005E79F9">
      <w:pPr>
        <w:rPr>
          <w:sz w:val="24"/>
          <w:szCs w:val="24"/>
        </w:rPr>
      </w:pPr>
      <w:r>
        <w:rPr>
          <w:sz w:val="24"/>
          <w:szCs w:val="24"/>
        </w:rPr>
        <w:t>Alcune idee che non siamo riusciti/abbiamo avuto tempo di implementare :</w:t>
      </w:r>
    </w:p>
    <w:p w14:paraId="2FE10415" w14:textId="53AD1C11" w:rsidR="005E79F9" w:rsidRDefault="005E79F9" w:rsidP="005E79F9">
      <w:pPr>
        <w:pStyle w:val="Paragrafoelenco"/>
        <w:numPr>
          <w:ilvl w:val="0"/>
          <w:numId w:val="32"/>
        </w:numPr>
        <w:rPr>
          <w:sz w:val="24"/>
          <w:szCs w:val="24"/>
        </w:rPr>
      </w:pPr>
      <w:r>
        <w:rPr>
          <w:sz w:val="24"/>
          <w:szCs w:val="24"/>
        </w:rPr>
        <w:t>Come per l’extra delle immagini della to do list, anche in questo non siamo riusciti a gestire il tutto tramite firebase perché abbiamo avuto problemi con il salvataggio delle immagini sullo storage online.</w:t>
      </w:r>
    </w:p>
    <w:p w14:paraId="331AAD11" w14:textId="0684104A" w:rsidR="005E79F9" w:rsidRPr="00F40C70" w:rsidRDefault="00F40C70" w:rsidP="00F40C70">
      <w:pPr>
        <w:pStyle w:val="Paragrafoelenco"/>
        <w:rPr>
          <w:sz w:val="24"/>
          <w:szCs w:val="24"/>
        </w:rPr>
      </w:pPr>
      <w:r w:rsidRPr="00F40C70">
        <w:rPr>
          <w:sz w:val="24"/>
          <w:szCs w:val="24"/>
        </w:rPr>
        <w:t>Questo problema inoltre non c</w:t>
      </w:r>
      <w:r>
        <w:rPr>
          <w:sz w:val="24"/>
          <w:szCs w:val="24"/>
        </w:rPr>
        <w:t>i ha permesso di gestire cose come la visualizzazione di altri musei di cui non siamo proprietari, in quanto sono tutti salvati sul nostro telefono.</w:t>
      </w:r>
    </w:p>
    <w:p w14:paraId="2A6478EF" w14:textId="77777777" w:rsidR="005E79F9" w:rsidRPr="00F40C70" w:rsidRDefault="005E79F9" w:rsidP="005E79F9">
      <w:pPr>
        <w:rPr>
          <w:sz w:val="24"/>
          <w:szCs w:val="24"/>
        </w:rPr>
      </w:pPr>
    </w:p>
    <w:p w14:paraId="36FDBC69" w14:textId="77777777" w:rsidR="005E79F9" w:rsidRPr="00F40C70" w:rsidRDefault="005E79F9" w:rsidP="005E79F9">
      <w:pPr>
        <w:rPr>
          <w:sz w:val="24"/>
          <w:szCs w:val="24"/>
        </w:rPr>
      </w:pPr>
    </w:p>
    <w:p w14:paraId="319A90DD" w14:textId="77777777" w:rsidR="005E79F9" w:rsidRPr="00F40C70" w:rsidRDefault="005E79F9" w:rsidP="005E79F9">
      <w:pPr>
        <w:pStyle w:val="Titolo1"/>
      </w:pPr>
      <w:bookmarkStart w:id="6" w:name="_Progetto_4_:"/>
      <w:bookmarkEnd w:id="6"/>
    </w:p>
    <w:p w14:paraId="11B43625" w14:textId="77777777" w:rsidR="005E79F9" w:rsidRPr="00F40C70" w:rsidRDefault="005E79F9" w:rsidP="005E79F9"/>
    <w:p w14:paraId="31B3ECC7" w14:textId="0CFD7E02" w:rsidR="00C75A6E" w:rsidRPr="00B3377F" w:rsidRDefault="00C75A6E" w:rsidP="00026CAA">
      <w:pPr>
        <w:pStyle w:val="Titolo1"/>
        <w:rPr>
          <w:u w:val="single"/>
          <w:lang w:val="en-US"/>
        </w:rPr>
      </w:pPr>
      <w:r w:rsidRPr="00026CAA">
        <w:rPr>
          <w:u w:val="single"/>
          <w:lang w:val="en-US"/>
        </w:rPr>
        <w:t>Progetto</w:t>
      </w:r>
      <w:r w:rsidRPr="00606B78">
        <w:rPr>
          <w:lang w:val="en-US"/>
        </w:rPr>
        <w:t xml:space="preserve"> </w:t>
      </w:r>
      <w:r>
        <w:rPr>
          <w:lang w:val="en-US"/>
        </w:rPr>
        <w:t>4</w:t>
      </w:r>
      <w:r w:rsidRPr="00606B78">
        <w:rPr>
          <w:lang w:val="en-US"/>
        </w:rPr>
        <w:t xml:space="preserve"> : </w:t>
      </w:r>
      <w:r>
        <w:rPr>
          <w:lang w:val="en-US"/>
        </w:rPr>
        <w:t>UPO Car Sharing</w:t>
      </w:r>
    </w:p>
    <w:p w14:paraId="5E8F4A02" w14:textId="58DB4E6D" w:rsidR="00C75A6E" w:rsidRPr="00606B78" w:rsidRDefault="00B3377F" w:rsidP="00C75A6E">
      <w:pPr>
        <w:jc w:val="right"/>
        <w:rPr>
          <w:sz w:val="24"/>
          <w:szCs w:val="24"/>
          <w:lang w:val="en-US"/>
        </w:rPr>
      </w:pPr>
      <w:r>
        <w:rPr>
          <w:noProof/>
          <w:sz w:val="24"/>
          <w:szCs w:val="24"/>
        </w:rPr>
        <w:drawing>
          <wp:anchor distT="0" distB="0" distL="114300" distR="114300" simplePos="0" relativeHeight="251678720" behindDoc="0" locked="0" layoutInCell="1" allowOverlap="1" wp14:anchorId="6246D454" wp14:editId="547E4C44">
            <wp:simplePos x="0" y="0"/>
            <wp:positionH relativeFrom="margin">
              <wp:posOffset>3853725</wp:posOffset>
            </wp:positionH>
            <wp:positionV relativeFrom="paragraph">
              <wp:posOffset>301535</wp:posOffset>
            </wp:positionV>
            <wp:extent cx="2011680" cy="356616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anchor>
        </w:drawing>
      </w:r>
    </w:p>
    <w:p w14:paraId="3A172603" w14:textId="2530B6A3" w:rsidR="00C75A6E" w:rsidRPr="00026CAA" w:rsidRDefault="00C75A6E" w:rsidP="00C75A6E">
      <w:pPr>
        <w:rPr>
          <w:sz w:val="24"/>
          <w:szCs w:val="24"/>
          <w:lang w:val="en-US"/>
        </w:rPr>
      </w:pPr>
      <w:r w:rsidRPr="00606B78">
        <w:rPr>
          <w:sz w:val="24"/>
          <w:szCs w:val="24"/>
          <w:lang w:val="en-US"/>
        </w:rPr>
        <w:t xml:space="preserve">SSH : </w:t>
      </w:r>
      <w:r w:rsidRPr="00606B78">
        <w:rPr>
          <w:sz w:val="24"/>
          <w:szCs w:val="24"/>
          <w:u w:val="single"/>
          <w:lang w:val="en-US"/>
        </w:rPr>
        <w:t xml:space="preserve"> </w:t>
      </w:r>
      <w:r w:rsidR="00026CAA" w:rsidRPr="00026CAA">
        <w:rPr>
          <w:sz w:val="24"/>
          <w:szCs w:val="24"/>
          <w:u w:val="single"/>
          <w:lang w:val="en-US"/>
        </w:rPr>
        <w:t>git@gitlab.di.unipmn.it:rastercrow/upocarsharing.git</w:t>
      </w:r>
    </w:p>
    <w:p w14:paraId="7626B2E9" w14:textId="45AA8244" w:rsidR="0047610B" w:rsidRPr="0047610B" w:rsidRDefault="00026CAA" w:rsidP="00C75A6E">
      <w:pPr>
        <w:rPr>
          <w:sz w:val="24"/>
          <w:szCs w:val="24"/>
        </w:rPr>
      </w:pPr>
      <w:r>
        <w:rPr>
          <w:sz w:val="24"/>
          <w:szCs w:val="24"/>
        </w:rPr>
        <w:t xml:space="preserve">L’applicazione dell’ UPO Car Sharing permette </w:t>
      </w:r>
      <w:r w:rsidR="0047610B">
        <w:rPr>
          <w:sz w:val="24"/>
          <w:szCs w:val="24"/>
        </w:rPr>
        <w:t>a tutti gli iscritti dell’uniupo ( studenti e personale ) di condividere un viaggio in macchina tra loro, in modo da ottimizzare il trasporto, condividere spese o semplicemente dare una mano a un compagno.</w:t>
      </w:r>
    </w:p>
    <w:p w14:paraId="7684E2C0" w14:textId="2E63C46C" w:rsidR="00C75A6E" w:rsidRPr="0047610B" w:rsidRDefault="00C75A6E" w:rsidP="00C75A6E">
      <w:pPr>
        <w:rPr>
          <w:sz w:val="24"/>
          <w:szCs w:val="24"/>
        </w:rPr>
      </w:pPr>
      <w:r>
        <w:rPr>
          <w:sz w:val="24"/>
          <w:szCs w:val="24"/>
        </w:rPr>
        <w:t>Questa applicazione richiede un account</w:t>
      </w:r>
      <w:r w:rsidR="0047610B">
        <w:rPr>
          <w:sz w:val="24"/>
          <w:szCs w:val="24"/>
        </w:rPr>
        <w:t xml:space="preserve"> dell’uniupo </w:t>
      </w:r>
      <w:r>
        <w:rPr>
          <w:sz w:val="24"/>
          <w:szCs w:val="24"/>
        </w:rPr>
        <w:t xml:space="preserve"> per poter essere utilizzata</w:t>
      </w:r>
      <w:r w:rsidR="0047610B">
        <w:rPr>
          <w:sz w:val="24"/>
          <w:szCs w:val="24"/>
        </w:rPr>
        <w:t xml:space="preserve"> e di conseguenza una connessione a internet</w:t>
      </w:r>
      <w:r w:rsidR="0047610B">
        <w:rPr>
          <w:sz w:val="24"/>
          <w:szCs w:val="24"/>
          <w:u w:val="single"/>
        </w:rPr>
        <w:t>.</w:t>
      </w:r>
    </w:p>
    <w:p w14:paraId="62FBCE1E" w14:textId="71D8698B" w:rsidR="00C75A6E" w:rsidRDefault="00C75A6E" w:rsidP="00C75A6E">
      <w:pPr>
        <w:rPr>
          <w:sz w:val="24"/>
          <w:szCs w:val="24"/>
        </w:rPr>
      </w:pPr>
      <w:r>
        <w:rPr>
          <w:sz w:val="24"/>
          <w:szCs w:val="24"/>
        </w:rPr>
        <w:t>Non abbiamo implementato gli extra per questa applicazione.</w:t>
      </w:r>
    </w:p>
    <w:p w14:paraId="23C6694E" w14:textId="727FD303" w:rsidR="003B0CA9" w:rsidRDefault="003B0CA9" w:rsidP="00C75A6E">
      <w:pPr>
        <w:rPr>
          <w:sz w:val="24"/>
          <w:szCs w:val="24"/>
        </w:rPr>
      </w:pPr>
      <w:r>
        <w:rPr>
          <w:sz w:val="24"/>
          <w:szCs w:val="24"/>
        </w:rPr>
        <w:t>Nonostante il corretto funzionamento di tutte le funzionalità implementate, c’è un problema globale che affligge l’app ovvero quello della sincronizzazione. La nostra implementazione infatti può portare a problemi quando due o piu persone si uniscono/disiscrivono da un viaggio. Non avendo implementato nessun sistema di gestione del parallelismo, le info del viaggio vengono recuperate inizialmente quando vengono mostrate le loro info, quindi se viene eseguita qualche altra operazione le view non vengono aggiornate in tempo reale e questo può portare a problemi.</w:t>
      </w:r>
    </w:p>
    <w:p w14:paraId="2CCF0504" w14:textId="24E2BF3A" w:rsidR="003B0CA9" w:rsidRPr="003B0CA9" w:rsidRDefault="003B0CA9" w:rsidP="00C75A6E">
      <w:pPr>
        <w:rPr>
          <w:sz w:val="24"/>
          <w:szCs w:val="24"/>
        </w:rPr>
      </w:pPr>
      <w:r>
        <w:rPr>
          <w:sz w:val="24"/>
          <w:szCs w:val="24"/>
        </w:rPr>
        <w:t>E’ un problema che non siamo riuscite a risolvere.</w:t>
      </w:r>
    </w:p>
    <w:p w14:paraId="1F5AA176" w14:textId="05046FEA" w:rsidR="003B0CA9" w:rsidRPr="003B0CA9" w:rsidRDefault="003B0CA9" w:rsidP="00C75A6E">
      <w:pPr>
        <w:rPr>
          <w:sz w:val="24"/>
          <w:szCs w:val="24"/>
        </w:rPr>
      </w:pPr>
    </w:p>
    <w:p w14:paraId="545E9034" w14:textId="020224CD" w:rsidR="003B0CA9" w:rsidRDefault="003B0CA9" w:rsidP="003B0CA9">
      <w:pPr>
        <w:pStyle w:val="Titolo2"/>
        <w:rPr>
          <w:color w:val="FF0000"/>
          <w:sz w:val="32"/>
          <w:szCs w:val="32"/>
        </w:rPr>
      </w:pPr>
      <w:r>
        <w:rPr>
          <w:color w:val="FF0000"/>
          <w:sz w:val="32"/>
          <w:szCs w:val="32"/>
        </w:rPr>
        <w:t>Spiegazione generale</w:t>
      </w:r>
    </w:p>
    <w:p w14:paraId="31AE3F3A" w14:textId="1B879E57" w:rsidR="003B0CA9" w:rsidRDefault="003B0CA9" w:rsidP="003B0CA9">
      <w:pPr>
        <w:rPr>
          <w:sz w:val="24"/>
          <w:szCs w:val="24"/>
        </w:rPr>
      </w:pPr>
      <w:r>
        <w:rPr>
          <w:sz w:val="24"/>
          <w:szCs w:val="24"/>
        </w:rPr>
        <w:t>Ogni utente può visualizzare tutti i viaggi creati dagli altri utenti.</w:t>
      </w:r>
    </w:p>
    <w:p w14:paraId="3CD23BCF" w14:textId="477912D3" w:rsidR="003B0CA9" w:rsidRDefault="003B0CA9" w:rsidP="003B0CA9">
      <w:pPr>
        <w:rPr>
          <w:sz w:val="24"/>
          <w:szCs w:val="24"/>
        </w:rPr>
      </w:pPr>
      <w:r>
        <w:rPr>
          <w:sz w:val="24"/>
          <w:szCs w:val="24"/>
        </w:rPr>
        <w:t xml:space="preserve">Ogni utente può creare un viaggio, e modificare </w:t>
      </w:r>
      <w:r w:rsidR="0009625A">
        <w:rPr>
          <w:sz w:val="24"/>
          <w:szCs w:val="24"/>
        </w:rPr>
        <w:t>il tale</w:t>
      </w:r>
      <w:r>
        <w:rPr>
          <w:sz w:val="24"/>
          <w:szCs w:val="24"/>
        </w:rPr>
        <w:t xml:space="preserve"> solamente se nessuno ha ancora </w:t>
      </w:r>
      <w:r w:rsidR="0009625A">
        <w:rPr>
          <w:sz w:val="24"/>
          <w:szCs w:val="24"/>
        </w:rPr>
        <w:t>partecipato al viaggio; se ci sono partecipanti il viaggio è definitivo.</w:t>
      </w:r>
    </w:p>
    <w:p w14:paraId="0AD3FAC7" w14:textId="088C717A" w:rsidR="0009625A" w:rsidRDefault="0009625A" w:rsidP="003B0CA9">
      <w:pPr>
        <w:rPr>
          <w:sz w:val="24"/>
          <w:szCs w:val="24"/>
        </w:rPr>
      </w:pPr>
      <w:r>
        <w:rPr>
          <w:sz w:val="24"/>
          <w:szCs w:val="24"/>
        </w:rPr>
        <w:t>Ogni persona può partecipare ai viaggi solamente se ci sono ancora posti liberi e se non sono gi</w:t>
      </w:r>
      <w:r w:rsidR="00B3377F">
        <w:rPr>
          <w:sz w:val="24"/>
          <w:szCs w:val="24"/>
        </w:rPr>
        <w:t>à</w:t>
      </w:r>
      <w:r>
        <w:rPr>
          <w:sz w:val="24"/>
          <w:szCs w:val="24"/>
        </w:rPr>
        <w:t xml:space="preserve"> partecipanti a tale viaggio.</w:t>
      </w:r>
    </w:p>
    <w:p w14:paraId="629710F8" w14:textId="05F18D70" w:rsidR="0009625A" w:rsidRDefault="0009625A" w:rsidP="003B0CA9">
      <w:pPr>
        <w:rPr>
          <w:sz w:val="24"/>
          <w:szCs w:val="24"/>
        </w:rPr>
      </w:pPr>
      <w:r>
        <w:rPr>
          <w:sz w:val="24"/>
          <w:szCs w:val="24"/>
        </w:rPr>
        <w:t>Non c’è gestione dei viaggi completati, essi rimangono e sono ancora joinabili dagli utenti.</w:t>
      </w:r>
    </w:p>
    <w:p w14:paraId="1ECBC520" w14:textId="77777777" w:rsidR="0009625A" w:rsidRPr="0009625A" w:rsidRDefault="0009625A" w:rsidP="003B0CA9">
      <w:pPr>
        <w:rPr>
          <w:sz w:val="24"/>
          <w:szCs w:val="24"/>
        </w:rPr>
      </w:pPr>
    </w:p>
    <w:p w14:paraId="4F8F226F" w14:textId="77777777" w:rsidR="003B0CA9" w:rsidRPr="003B0CA9" w:rsidRDefault="003B0CA9" w:rsidP="003B0CA9"/>
    <w:p w14:paraId="711F442A" w14:textId="77777777" w:rsidR="00C75A6E" w:rsidRPr="00F93942" w:rsidRDefault="00C75A6E" w:rsidP="00C75A6E">
      <w:pPr>
        <w:rPr>
          <w:color w:val="FFC000"/>
          <w:sz w:val="24"/>
          <w:szCs w:val="24"/>
        </w:rPr>
      </w:pPr>
    </w:p>
    <w:p w14:paraId="5786F558" w14:textId="77777777" w:rsidR="00C75A6E" w:rsidRPr="00A56333" w:rsidRDefault="00C75A6E" w:rsidP="00C75A6E">
      <w:pPr>
        <w:rPr>
          <w:color w:val="FF0000"/>
          <w:sz w:val="24"/>
          <w:szCs w:val="24"/>
        </w:rPr>
      </w:pPr>
    </w:p>
    <w:p w14:paraId="6F7F14FF" w14:textId="77777777" w:rsidR="00C75A6E" w:rsidRPr="00606B78" w:rsidRDefault="00C75A6E" w:rsidP="00C75A6E">
      <w:pPr>
        <w:rPr>
          <w:sz w:val="24"/>
          <w:szCs w:val="24"/>
          <w:u w:val="single"/>
        </w:rPr>
      </w:pPr>
    </w:p>
    <w:p w14:paraId="79556748" w14:textId="23FC27DD" w:rsidR="00C75A6E" w:rsidRPr="003C77F0" w:rsidRDefault="0009625A" w:rsidP="00C75A6E">
      <w:pPr>
        <w:pStyle w:val="Titolo2"/>
        <w:rPr>
          <w:color w:val="FF0000"/>
          <w:sz w:val="32"/>
          <w:szCs w:val="32"/>
        </w:rPr>
      </w:pPr>
      <w:r>
        <w:rPr>
          <w:color w:val="FF0000"/>
          <w:sz w:val="32"/>
          <w:szCs w:val="32"/>
        </w:rPr>
        <w:t>Scelta implementativa</w:t>
      </w:r>
      <w:r w:rsidR="00C75A6E">
        <w:rPr>
          <w:color w:val="FF0000"/>
          <w:sz w:val="32"/>
          <w:szCs w:val="32"/>
        </w:rPr>
        <w:t xml:space="preserve"> </w:t>
      </w:r>
      <w:r w:rsidR="00C75A6E" w:rsidRPr="00245B75">
        <w:rPr>
          <w:color w:val="FF0000"/>
          <w:sz w:val="32"/>
          <w:szCs w:val="32"/>
        </w:rPr>
        <w:t xml:space="preserve">–  </w:t>
      </w:r>
      <w:r>
        <w:rPr>
          <w:color w:val="FF0000"/>
          <w:sz w:val="32"/>
          <w:szCs w:val="32"/>
        </w:rPr>
        <w:t>TripInfo Mode</w:t>
      </w:r>
    </w:p>
    <w:p w14:paraId="199C19B2" w14:textId="452CCC55" w:rsidR="0009625A" w:rsidRDefault="0009625A" w:rsidP="00C75A6E">
      <w:pPr>
        <w:rPr>
          <w:sz w:val="24"/>
          <w:szCs w:val="24"/>
        </w:rPr>
      </w:pPr>
      <w:r>
        <w:rPr>
          <w:sz w:val="24"/>
          <w:szCs w:val="24"/>
        </w:rPr>
        <w:t>Per evitare troppe ripetizioni di codice abbiamo deciso di implementare 3 modalità principali con le quali visualizzare</w:t>
      </w:r>
      <w:r w:rsidR="00F93942">
        <w:rPr>
          <w:sz w:val="24"/>
          <w:szCs w:val="24"/>
        </w:rPr>
        <w:t xml:space="preserve"> i dettagli</w:t>
      </w:r>
      <w:r>
        <w:rPr>
          <w:sz w:val="24"/>
          <w:szCs w:val="24"/>
        </w:rPr>
        <w:t xml:space="preserve"> e gestire i viaggi.</w:t>
      </w:r>
    </w:p>
    <w:p w14:paraId="752ACA51" w14:textId="36DF449D" w:rsidR="00F93942" w:rsidRDefault="00C75A6E" w:rsidP="00F93942">
      <w:pPr>
        <w:keepNext/>
      </w:pPr>
      <w:r>
        <w:rPr>
          <w:sz w:val="24"/>
          <w:szCs w:val="24"/>
        </w:rPr>
        <w:t xml:space="preserve"> </w:t>
      </w:r>
      <w:r w:rsidR="00F93942">
        <w:rPr>
          <w:noProof/>
          <w:sz w:val="24"/>
          <w:szCs w:val="24"/>
        </w:rPr>
        <w:drawing>
          <wp:inline distT="0" distB="0" distL="0" distR="0" wp14:anchorId="5849603C" wp14:editId="21931086">
            <wp:extent cx="1810512" cy="32004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0512" cy="3200400"/>
                    </a:xfrm>
                    <a:prstGeom prst="rect">
                      <a:avLst/>
                    </a:prstGeom>
                    <a:noFill/>
                    <a:ln>
                      <a:noFill/>
                    </a:ln>
                  </pic:spPr>
                </pic:pic>
              </a:graphicData>
            </a:graphic>
          </wp:inline>
        </w:drawing>
      </w:r>
      <w:r w:rsidR="00F93942">
        <w:rPr>
          <w:noProof/>
          <w:sz w:val="24"/>
          <w:szCs w:val="24"/>
        </w:rPr>
        <w:drawing>
          <wp:inline distT="0" distB="0" distL="0" distR="0" wp14:anchorId="1CB50E81" wp14:editId="68FA37BD">
            <wp:extent cx="1810512" cy="32004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0512" cy="3200400"/>
                    </a:xfrm>
                    <a:prstGeom prst="rect">
                      <a:avLst/>
                    </a:prstGeom>
                    <a:noFill/>
                    <a:ln>
                      <a:noFill/>
                    </a:ln>
                  </pic:spPr>
                </pic:pic>
              </a:graphicData>
            </a:graphic>
          </wp:inline>
        </w:drawing>
      </w:r>
      <w:r w:rsidR="00F93942">
        <w:rPr>
          <w:noProof/>
          <w:sz w:val="24"/>
          <w:szCs w:val="24"/>
        </w:rPr>
        <w:drawing>
          <wp:inline distT="0" distB="0" distL="0" distR="0" wp14:anchorId="2E580045" wp14:editId="010F2A9E">
            <wp:extent cx="1810512" cy="32004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0512" cy="3200400"/>
                    </a:xfrm>
                    <a:prstGeom prst="rect">
                      <a:avLst/>
                    </a:prstGeom>
                    <a:noFill/>
                    <a:ln>
                      <a:noFill/>
                    </a:ln>
                  </pic:spPr>
                </pic:pic>
              </a:graphicData>
            </a:graphic>
          </wp:inline>
        </w:drawing>
      </w:r>
    </w:p>
    <w:p w14:paraId="4DAF822A" w14:textId="72D59586" w:rsidR="00C75A6E" w:rsidRDefault="000C7A2D" w:rsidP="00F93942">
      <w:pPr>
        <w:pStyle w:val="Didascalia"/>
      </w:pPr>
      <w:r>
        <w:fldChar w:fldCharType="begin"/>
      </w:r>
      <w:r>
        <w:instrText xml:space="preserve"> SEQ Figura \* ARABIC </w:instrText>
      </w:r>
      <w:r>
        <w:fldChar w:fldCharType="separate"/>
      </w:r>
      <w:r w:rsidR="00F93942">
        <w:rPr>
          <w:noProof/>
        </w:rPr>
        <w:t>3</w:t>
      </w:r>
      <w:r>
        <w:rPr>
          <w:noProof/>
        </w:rPr>
        <w:fldChar w:fldCharType="end"/>
      </w:r>
      <w:r w:rsidR="00F93942">
        <w:t xml:space="preserve"> - Viaggio gia prenotato</w:t>
      </w:r>
      <w:r w:rsidR="00F93942">
        <w:tab/>
        <w:t xml:space="preserve">  </w:t>
      </w:r>
      <w:r>
        <w:fldChar w:fldCharType="begin"/>
      </w:r>
      <w:r>
        <w:instrText xml:space="preserve"> SEQ Figura \* ARABIC </w:instrText>
      </w:r>
      <w:r>
        <w:fldChar w:fldCharType="separate"/>
      </w:r>
      <w:r w:rsidR="00F93942">
        <w:rPr>
          <w:noProof/>
        </w:rPr>
        <w:t>4</w:t>
      </w:r>
      <w:r>
        <w:rPr>
          <w:noProof/>
        </w:rPr>
        <w:fldChar w:fldCharType="end"/>
      </w:r>
      <w:r w:rsidR="00F93942">
        <w:t xml:space="preserve"> - Viaggio con posto libero </w:t>
      </w:r>
      <w:r w:rsidR="00F93942">
        <w:tab/>
      </w:r>
      <w:r w:rsidR="00F93942">
        <w:rPr>
          <w:sz w:val="24"/>
          <w:szCs w:val="24"/>
        </w:rPr>
        <w:fldChar w:fldCharType="begin"/>
      </w:r>
      <w:r w:rsidR="00F93942">
        <w:rPr>
          <w:sz w:val="24"/>
          <w:szCs w:val="24"/>
        </w:rPr>
        <w:instrText xml:space="preserve"> SEQ Figura \* ARABIC </w:instrText>
      </w:r>
      <w:r w:rsidR="00F93942">
        <w:rPr>
          <w:sz w:val="24"/>
          <w:szCs w:val="24"/>
        </w:rPr>
        <w:fldChar w:fldCharType="separate"/>
      </w:r>
      <w:r w:rsidR="00F93942">
        <w:rPr>
          <w:noProof/>
          <w:sz w:val="24"/>
          <w:szCs w:val="24"/>
        </w:rPr>
        <w:t>5</w:t>
      </w:r>
      <w:r w:rsidR="00F93942">
        <w:rPr>
          <w:sz w:val="24"/>
          <w:szCs w:val="24"/>
        </w:rPr>
        <w:fldChar w:fldCharType="end"/>
      </w:r>
      <w:r w:rsidR="00F93942">
        <w:t xml:space="preserve"> - Viaggio di cui sono proprietario</w:t>
      </w:r>
    </w:p>
    <w:p w14:paraId="06D6209B" w14:textId="5C7B9ED3" w:rsidR="00F93942" w:rsidRPr="00F93942" w:rsidRDefault="00F93942" w:rsidP="00F93942">
      <w:pPr>
        <w:rPr>
          <w:color w:val="000000" w:themeColor="text1"/>
          <w:sz w:val="24"/>
          <w:szCs w:val="24"/>
        </w:rPr>
      </w:pPr>
      <w:r w:rsidRPr="00F93942">
        <w:rPr>
          <w:sz w:val="24"/>
          <w:szCs w:val="24"/>
        </w:rPr>
        <w:t xml:space="preserve">Effettivamente nel codice sono solo due, </w:t>
      </w:r>
      <w:r w:rsidRPr="00F93942">
        <w:rPr>
          <w:color w:val="FFC000"/>
          <w:sz w:val="24"/>
          <w:szCs w:val="24"/>
        </w:rPr>
        <w:t xml:space="preserve">TripInfoNormalMode </w:t>
      </w:r>
      <w:r w:rsidRPr="00F93942">
        <w:rPr>
          <w:sz w:val="24"/>
          <w:szCs w:val="24"/>
        </w:rPr>
        <w:t xml:space="preserve">e </w:t>
      </w:r>
      <w:r w:rsidRPr="00F93942">
        <w:rPr>
          <w:color w:val="FFC000"/>
          <w:sz w:val="24"/>
          <w:szCs w:val="24"/>
        </w:rPr>
        <w:t xml:space="preserve">TripInfoOwnerMode </w:t>
      </w:r>
      <w:r w:rsidRPr="00F93942">
        <w:rPr>
          <w:color w:val="000000" w:themeColor="text1"/>
          <w:sz w:val="24"/>
          <w:szCs w:val="24"/>
        </w:rPr>
        <w:t>.</w:t>
      </w:r>
    </w:p>
    <w:p w14:paraId="0D88ED7B" w14:textId="0BF37D3B" w:rsidR="00F93942" w:rsidRDefault="00F93942" w:rsidP="00F93942">
      <w:pPr>
        <w:rPr>
          <w:color w:val="000000" w:themeColor="text1"/>
          <w:sz w:val="24"/>
          <w:szCs w:val="24"/>
        </w:rPr>
      </w:pPr>
      <w:r w:rsidRPr="00F93942">
        <w:rPr>
          <w:color w:val="000000" w:themeColor="text1"/>
          <w:sz w:val="24"/>
          <w:szCs w:val="24"/>
        </w:rPr>
        <w:t xml:space="preserve">Praticamente ogni volta che clicchiamo su un viaggio, </w:t>
      </w:r>
      <w:r>
        <w:rPr>
          <w:color w:val="000000" w:themeColor="text1"/>
          <w:sz w:val="24"/>
          <w:szCs w:val="24"/>
        </w:rPr>
        <w:t>viene fatto un controllo, se sono l’owner di tale viaggio, apro in modalità owner, altrimenti modalità normale.</w:t>
      </w:r>
    </w:p>
    <w:p w14:paraId="1717EDC5" w14:textId="0A94940D" w:rsidR="00F93942" w:rsidRDefault="00095BFE" w:rsidP="00F93942">
      <w:pPr>
        <w:rPr>
          <w:color w:val="000000" w:themeColor="text1"/>
          <w:sz w:val="24"/>
          <w:szCs w:val="24"/>
        </w:rPr>
      </w:pPr>
      <w:r>
        <w:rPr>
          <w:color w:val="000000" w:themeColor="text1"/>
          <w:sz w:val="24"/>
          <w:szCs w:val="24"/>
        </w:rPr>
        <w:t>In seguito all’interno di queste classi viene fatto un controllo sul numero di partecipanti/controllo se sono gi</w:t>
      </w:r>
      <w:r w:rsidR="00B3377F">
        <w:rPr>
          <w:color w:val="000000" w:themeColor="text1"/>
          <w:sz w:val="24"/>
          <w:szCs w:val="24"/>
        </w:rPr>
        <w:t>à</w:t>
      </w:r>
      <w:r>
        <w:rPr>
          <w:color w:val="000000" w:themeColor="text1"/>
          <w:sz w:val="24"/>
          <w:szCs w:val="24"/>
        </w:rPr>
        <w:t xml:space="preserve"> partecipante e in base ai risultati decide se permettere o meno la modifica del viaggio, nel caso di owner mode, oppure la partecipazione a tale viaggio, nel caso di normal mode.</w:t>
      </w:r>
    </w:p>
    <w:p w14:paraId="6B4AAA51" w14:textId="77777777" w:rsidR="008B504D" w:rsidRDefault="00095BFE" w:rsidP="00F93942">
      <w:pPr>
        <w:rPr>
          <w:color w:val="000000" w:themeColor="text1"/>
          <w:sz w:val="24"/>
          <w:szCs w:val="24"/>
        </w:rPr>
      </w:pPr>
      <w:r>
        <w:rPr>
          <w:color w:val="000000" w:themeColor="text1"/>
          <w:sz w:val="24"/>
          <w:szCs w:val="24"/>
        </w:rPr>
        <w:t>Alcune modifiche sono leggermente più complesse, ad esempio</w:t>
      </w:r>
      <w:r w:rsidR="008B504D">
        <w:rPr>
          <w:color w:val="000000" w:themeColor="text1"/>
          <w:sz w:val="24"/>
          <w:szCs w:val="24"/>
        </w:rPr>
        <w:t xml:space="preserve"> per gestire i viaggi a cui partecipo abbiamo dovuto creare una seconda raccolta su firebase per ogni utente, con gli id dei viaggi a cui si partecipa. Questa implementazione ci è sembrata la più efficacie.</w:t>
      </w:r>
    </w:p>
    <w:p w14:paraId="6A404AEF" w14:textId="603A329F" w:rsidR="00095BFE" w:rsidRDefault="00B3377F" w:rsidP="00F93942">
      <w:pPr>
        <w:rPr>
          <w:color w:val="000000" w:themeColor="text1"/>
          <w:sz w:val="24"/>
          <w:szCs w:val="24"/>
          <w:u w:val="single"/>
        </w:rPr>
      </w:pPr>
      <w:r>
        <w:rPr>
          <w:color w:val="000000" w:themeColor="text1"/>
          <w:sz w:val="24"/>
          <w:szCs w:val="24"/>
        </w:rPr>
        <w:t>Inizialmente avevamo</w:t>
      </w:r>
      <w:r w:rsidR="008B504D">
        <w:rPr>
          <w:color w:val="000000" w:themeColor="text1"/>
          <w:sz w:val="24"/>
          <w:szCs w:val="24"/>
        </w:rPr>
        <w:t xml:space="preserve"> provato ad aggiungere all’interno di ciascun documento relativo al viaggio, una collection con tutti gli utenti partecipi</w:t>
      </w:r>
      <w:r>
        <w:rPr>
          <w:color w:val="000000" w:themeColor="text1"/>
          <w:sz w:val="24"/>
          <w:szCs w:val="24"/>
        </w:rPr>
        <w:t>anti</w:t>
      </w:r>
      <w:r w:rsidR="008B504D">
        <w:rPr>
          <w:color w:val="000000" w:themeColor="text1"/>
          <w:sz w:val="24"/>
          <w:szCs w:val="24"/>
        </w:rPr>
        <w:t>, ma senza successo.</w:t>
      </w:r>
    </w:p>
    <w:p w14:paraId="6768BEEB" w14:textId="3CB7843E" w:rsidR="00C75A6E" w:rsidRPr="00B3377F" w:rsidRDefault="00B3377F" w:rsidP="00C75A6E">
      <w:pPr>
        <w:rPr>
          <w:color w:val="000000" w:themeColor="text1"/>
          <w:sz w:val="24"/>
          <w:szCs w:val="24"/>
        </w:rPr>
      </w:pPr>
      <w:r w:rsidRPr="00B3377F">
        <w:rPr>
          <w:color w:val="000000" w:themeColor="text1"/>
          <w:sz w:val="24"/>
          <w:szCs w:val="24"/>
        </w:rPr>
        <w:lastRenderedPageBreak/>
        <w:t xml:space="preserve">Questo è il metodo con il quale visualizziamo </w:t>
      </w:r>
      <w:r>
        <w:rPr>
          <w:color w:val="000000" w:themeColor="text1"/>
          <w:sz w:val="24"/>
          <w:szCs w:val="24"/>
        </w:rPr>
        <w:t xml:space="preserve">i dettagli di un viaggio, ma i viaggi effettivi vengono visualizzati in una lista, che cambia in base alla bottone premuto nel menu inziale. La base della lista è lo stesso layout, ma </w:t>
      </w:r>
      <w:r w:rsidRPr="00B3377F">
        <w:rPr>
          <w:color w:val="000000" w:themeColor="text1"/>
          <w:sz w:val="24"/>
          <w:szCs w:val="24"/>
        </w:rPr>
        <w:t>è stato necessario implementare 3 classi diverse per</w:t>
      </w:r>
      <w:r>
        <w:rPr>
          <w:color w:val="000000" w:themeColor="text1"/>
          <w:sz w:val="24"/>
          <w:szCs w:val="24"/>
          <w:u w:val="single"/>
        </w:rPr>
        <w:t xml:space="preserve"> </w:t>
      </w:r>
      <w:r>
        <w:rPr>
          <w:color w:val="000000" w:themeColor="text1"/>
          <w:sz w:val="24"/>
          <w:szCs w:val="24"/>
        </w:rPr>
        <w:t>gestire al meglio i controlli da effettuare e il caricamento della lista.</w:t>
      </w:r>
    </w:p>
    <w:p w14:paraId="63894E23" w14:textId="77777777" w:rsidR="00485E82" w:rsidRPr="002701EE" w:rsidRDefault="00485E82" w:rsidP="00485E82">
      <w:pPr>
        <w:pStyle w:val="Titolo2"/>
        <w:rPr>
          <w:color w:val="FF0000"/>
          <w:sz w:val="32"/>
          <w:szCs w:val="32"/>
        </w:rPr>
      </w:pPr>
      <w:r>
        <w:rPr>
          <w:color w:val="FF0000"/>
          <w:sz w:val="32"/>
          <w:szCs w:val="32"/>
        </w:rPr>
        <w:t>Uno sguardo a Firebase</w:t>
      </w:r>
    </w:p>
    <w:p w14:paraId="25877CB8" w14:textId="77777777" w:rsidR="00485E82" w:rsidRDefault="00485E82" w:rsidP="00485E82">
      <w:pPr>
        <w:rPr>
          <w:noProof/>
          <w:sz w:val="24"/>
          <w:szCs w:val="24"/>
          <w:u w:val="single"/>
        </w:rPr>
      </w:pPr>
    </w:p>
    <w:p w14:paraId="59C856D0" w14:textId="77777777" w:rsidR="00485E82" w:rsidRDefault="00485E82" w:rsidP="00485E82">
      <w:pPr>
        <w:jc w:val="center"/>
        <w:rPr>
          <w:sz w:val="24"/>
          <w:szCs w:val="24"/>
        </w:rPr>
      </w:pPr>
      <w:r>
        <w:rPr>
          <w:noProof/>
          <w:sz w:val="24"/>
          <w:szCs w:val="24"/>
          <w:u w:val="single"/>
        </w:rPr>
        <w:drawing>
          <wp:inline distT="0" distB="0" distL="0" distR="0" wp14:anchorId="16928AB3" wp14:editId="28CC1E72">
            <wp:extent cx="4152227" cy="2491709"/>
            <wp:effectExtent l="0" t="0" r="127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152227" cy="2491709"/>
                    </a:xfrm>
                    <a:prstGeom prst="rect">
                      <a:avLst/>
                    </a:prstGeom>
                    <a:noFill/>
                    <a:ln>
                      <a:noFill/>
                    </a:ln>
                  </pic:spPr>
                </pic:pic>
              </a:graphicData>
            </a:graphic>
          </wp:inline>
        </w:drawing>
      </w:r>
    </w:p>
    <w:p w14:paraId="6A2CE22A" w14:textId="47D3B0D8" w:rsidR="00747621" w:rsidRDefault="00747621" w:rsidP="00485E82">
      <w:pPr>
        <w:rPr>
          <w:sz w:val="24"/>
          <w:szCs w:val="24"/>
        </w:rPr>
      </w:pPr>
      <w:r>
        <w:rPr>
          <w:sz w:val="24"/>
          <w:szCs w:val="24"/>
        </w:rPr>
        <w:t>In questo caso la struttura del database è leggermente diversa dalle precedenti. Abbiamo due collezioni</w:t>
      </w:r>
      <w:r w:rsidRPr="00747621">
        <w:rPr>
          <w:sz w:val="24"/>
          <w:szCs w:val="24"/>
        </w:rPr>
        <w:t>; siccome I viaggi devono e</w:t>
      </w:r>
      <w:r>
        <w:rPr>
          <w:sz w:val="24"/>
          <w:szCs w:val="24"/>
        </w:rPr>
        <w:t>ssere visti da tutti abbiamo deciso di includere in trips tutti i viaggi creati, con id random. I proprietari possiamo gestirlo come campo nel documento.</w:t>
      </w:r>
    </w:p>
    <w:p w14:paraId="0A066B5E" w14:textId="3351A46E" w:rsidR="00747621" w:rsidRDefault="00747621" w:rsidP="00747621">
      <w:pPr>
        <w:jc w:val="center"/>
        <w:rPr>
          <w:sz w:val="24"/>
          <w:szCs w:val="24"/>
        </w:rPr>
      </w:pPr>
      <w:r>
        <w:rPr>
          <w:noProof/>
          <w:sz w:val="24"/>
          <w:szCs w:val="24"/>
          <w:u w:val="single"/>
        </w:rPr>
        <w:drawing>
          <wp:inline distT="0" distB="0" distL="0" distR="0" wp14:anchorId="5E1DDB0A" wp14:editId="473E8ED6">
            <wp:extent cx="4152227" cy="2452334"/>
            <wp:effectExtent l="0" t="0" r="1270" b="57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152227" cy="2452334"/>
                    </a:xfrm>
                    <a:prstGeom prst="rect">
                      <a:avLst/>
                    </a:prstGeom>
                    <a:noFill/>
                    <a:ln>
                      <a:noFill/>
                    </a:ln>
                  </pic:spPr>
                </pic:pic>
              </a:graphicData>
            </a:graphic>
          </wp:inline>
        </w:drawing>
      </w:r>
    </w:p>
    <w:p w14:paraId="1F3433C6" w14:textId="66F01C26" w:rsidR="00747621" w:rsidRDefault="00747621" w:rsidP="00485E82">
      <w:pPr>
        <w:rPr>
          <w:sz w:val="24"/>
          <w:szCs w:val="24"/>
        </w:rPr>
      </w:pPr>
      <w:r>
        <w:rPr>
          <w:sz w:val="24"/>
          <w:szCs w:val="24"/>
        </w:rPr>
        <w:t>In users invece abbiamo per ogni utente una seconda raccolta chiamata joinedTrips con all’interno documenti che identificano i viaggi a cui partecipano.</w:t>
      </w:r>
    </w:p>
    <w:p w14:paraId="2474B94B" w14:textId="113A19D9" w:rsidR="00747621" w:rsidRDefault="00747621" w:rsidP="00485E82">
      <w:pPr>
        <w:rPr>
          <w:sz w:val="24"/>
          <w:szCs w:val="24"/>
        </w:rPr>
      </w:pPr>
      <w:r>
        <w:rPr>
          <w:sz w:val="24"/>
          <w:szCs w:val="24"/>
        </w:rPr>
        <w:lastRenderedPageBreak/>
        <w:t>Può sembrare complesso, ma in questo caso non dovremmo mai gestire due collezioni diverse nel caso di eliminazione o modifica. Questo perche un viaggio non può essere ne modificato ne eliminato se un utente è gia prenotato.</w:t>
      </w:r>
    </w:p>
    <w:p w14:paraId="1D03AB0A" w14:textId="1D4209F7" w:rsidR="00747621" w:rsidRDefault="00747621" w:rsidP="00747621">
      <w:pPr>
        <w:rPr>
          <w:sz w:val="24"/>
          <w:szCs w:val="24"/>
        </w:rPr>
      </w:pPr>
      <w:r>
        <w:rPr>
          <w:sz w:val="24"/>
          <w:szCs w:val="24"/>
        </w:rPr>
        <w:t xml:space="preserve">Questa implementazione sarebbe stata efficacie anche nel caso del </w:t>
      </w:r>
      <w:hyperlink w:anchor="_Progetto_2_:_1" w:history="1">
        <w:r w:rsidRPr="00747621">
          <w:rPr>
            <w:rStyle w:val="Collegamentoipertestuale"/>
            <w:sz w:val="24"/>
            <w:szCs w:val="24"/>
          </w:rPr>
          <w:t>progetto 2</w:t>
        </w:r>
      </w:hyperlink>
      <w:r>
        <w:rPr>
          <w:sz w:val="24"/>
          <w:szCs w:val="24"/>
        </w:rPr>
        <w:t>.</w:t>
      </w:r>
    </w:p>
    <w:p w14:paraId="09851995" w14:textId="77777777" w:rsidR="00747621" w:rsidRPr="00747621" w:rsidRDefault="00747621" w:rsidP="00747621">
      <w:pPr>
        <w:rPr>
          <w:sz w:val="24"/>
          <w:szCs w:val="24"/>
        </w:rPr>
      </w:pPr>
    </w:p>
    <w:p w14:paraId="61523597" w14:textId="1E86309D" w:rsidR="00C75A6E" w:rsidRDefault="00C75A6E" w:rsidP="00C75A6E">
      <w:pPr>
        <w:pStyle w:val="Titolo2"/>
        <w:rPr>
          <w:color w:val="FF0000"/>
          <w:sz w:val="32"/>
          <w:szCs w:val="32"/>
        </w:rPr>
      </w:pPr>
      <w:r>
        <w:rPr>
          <w:color w:val="FF0000"/>
          <w:sz w:val="32"/>
          <w:szCs w:val="32"/>
        </w:rPr>
        <w:t>Considerazioni finali</w:t>
      </w:r>
    </w:p>
    <w:p w14:paraId="29DEC3F0" w14:textId="0FF951D1" w:rsidR="00C75A6E" w:rsidRDefault="00C75A6E" w:rsidP="00C75A6E"/>
    <w:p w14:paraId="20AA6C62" w14:textId="29FF587E" w:rsidR="00C75A6E" w:rsidRDefault="0009625A" w:rsidP="00C75A6E">
      <w:pPr>
        <w:rPr>
          <w:sz w:val="24"/>
          <w:szCs w:val="24"/>
        </w:rPr>
      </w:pPr>
      <w:r>
        <w:rPr>
          <w:sz w:val="24"/>
          <w:szCs w:val="24"/>
        </w:rPr>
        <w:t>Nonostante il problema della sincronizzazione, molto grave per il corretto funzionamento dell’app, siamo soddisfatti del modo in cui abbiamo gestito le funzionalità dell’app.</w:t>
      </w:r>
    </w:p>
    <w:p w14:paraId="43F2B4BD" w14:textId="369660C8" w:rsidR="00B3377F" w:rsidRPr="00B3377F" w:rsidRDefault="00B3377F" w:rsidP="00C75A6E">
      <w:pPr>
        <w:rPr>
          <w:sz w:val="24"/>
          <w:szCs w:val="24"/>
          <w:u w:val="single"/>
        </w:rPr>
      </w:pPr>
      <w:r>
        <w:rPr>
          <w:sz w:val="24"/>
          <w:szCs w:val="24"/>
        </w:rPr>
        <w:t>Siamo anche particolarmente soddisfatti della nostra implementazione sui partecipanti e la lista visualizzata in ciascun viaggio.</w:t>
      </w:r>
    </w:p>
    <w:p w14:paraId="450CB39C" w14:textId="1FF41434" w:rsidR="00C75A6E" w:rsidRDefault="00C75A6E" w:rsidP="00C75A6E">
      <w:pPr>
        <w:rPr>
          <w:sz w:val="24"/>
          <w:szCs w:val="24"/>
        </w:rPr>
      </w:pPr>
      <w:r>
        <w:rPr>
          <w:sz w:val="24"/>
          <w:szCs w:val="24"/>
        </w:rPr>
        <w:t>Alcune idee che non siamo riusciti/abbiamo avuto tempo di implementare:</w:t>
      </w:r>
    </w:p>
    <w:p w14:paraId="13533081" w14:textId="5C76D7C3" w:rsidR="00C75A6E" w:rsidRPr="00B3377F" w:rsidRDefault="00B3377F" w:rsidP="00B3377F">
      <w:pPr>
        <w:pStyle w:val="Paragrafoelenco"/>
        <w:numPr>
          <w:ilvl w:val="0"/>
          <w:numId w:val="32"/>
        </w:numPr>
        <w:rPr>
          <w:sz w:val="24"/>
          <w:szCs w:val="24"/>
        </w:rPr>
      </w:pPr>
      <w:r>
        <w:rPr>
          <w:noProof/>
          <w:sz w:val="24"/>
          <w:szCs w:val="24"/>
        </w:rPr>
        <w:drawing>
          <wp:anchor distT="0" distB="0" distL="114300" distR="114300" simplePos="0" relativeHeight="251679744" behindDoc="0" locked="0" layoutInCell="1" allowOverlap="1" wp14:anchorId="0AE310C4" wp14:editId="1194477E">
            <wp:simplePos x="0" y="0"/>
            <wp:positionH relativeFrom="margin">
              <wp:align>right</wp:align>
            </wp:positionH>
            <wp:positionV relativeFrom="paragraph">
              <wp:posOffset>6350</wp:posOffset>
            </wp:positionV>
            <wp:extent cx="2133600" cy="3782695"/>
            <wp:effectExtent l="0" t="0" r="0" b="825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33600" cy="3782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25A" w:rsidRPr="00B3377F">
        <w:rPr>
          <w:sz w:val="24"/>
          <w:szCs w:val="24"/>
        </w:rPr>
        <w:t>Nel codice è ancora presente, abbiamo provato per l’inserimento della città</w:t>
      </w:r>
      <w:r>
        <w:rPr>
          <w:sz w:val="24"/>
          <w:szCs w:val="24"/>
        </w:rPr>
        <w:t xml:space="preserve"> o</w:t>
      </w:r>
      <w:r w:rsidR="0009625A" w:rsidRPr="00B3377F">
        <w:rPr>
          <w:sz w:val="24"/>
          <w:szCs w:val="24"/>
        </w:rPr>
        <w:t xml:space="preserve"> via di partenza a implementare il servizio di google places, in modo da effettivamente selezionare una città </w:t>
      </w:r>
      <w:r>
        <w:rPr>
          <w:sz w:val="24"/>
          <w:szCs w:val="24"/>
        </w:rPr>
        <w:t>esistente</w:t>
      </w:r>
      <w:r w:rsidR="0009625A" w:rsidRPr="00B3377F">
        <w:rPr>
          <w:sz w:val="24"/>
          <w:szCs w:val="24"/>
        </w:rPr>
        <w:t>. Per qualche motivo nonostante la corretta implementazione, il servizio google non funzionava e per qualsiasi città o comunque lettera iniziale che inserivamo non trovava nessun risultato. Dopo esserci informati su internet abbiamo trovato altri utenti con lo stesso problema, ma nessuna soluzione. Sarebbe stata una funzionalità molto utile per questo tipo di applicazione.</w:t>
      </w:r>
    </w:p>
    <w:p w14:paraId="240B50F3" w14:textId="27F158CA" w:rsidR="0009625A" w:rsidRDefault="0009625A" w:rsidP="00C75A6E">
      <w:pPr>
        <w:pStyle w:val="Paragrafoelenco"/>
        <w:numPr>
          <w:ilvl w:val="0"/>
          <w:numId w:val="32"/>
        </w:numPr>
        <w:rPr>
          <w:sz w:val="24"/>
          <w:szCs w:val="24"/>
        </w:rPr>
      </w:pPr>
      <w:r>
        <w:rPr>
          <w:sz w:val="24"/>
          <w:szCs w:val="24"/>
        </w:rPr>
        <w:t>Come gia spiegato abbiamo provato a risolv</w:t>
      </w:r>
      <w:r w:rsidR="00AF2269">
        <w:rPr>
          <w:sz w:val="24"/>
          <w:szCs w:val="24"/>
        </w:rPr>
        <w:t>e</w:t>
      </w:r>
      <w:r>
        <w:rPr>
          <w:sz w:val="24"/>
          <w:szCs w:val="24"/>
        </w:rPr>
        <w:t>re il problema della sincronizzazione, ma non siamo riusciti a trovare nessun modo.</w:t>
      </w:r>
    </w:p>
    <w:p w14:paraId="07023DA5" w14:textId="51A2026B" w:rsidR="00C75A6E" w:rsidRDefault="00B3377F" w:rsidP="00994EB9">
      <w:pPr>
        <w:pStyle w:val="Paragrafoelenco"/>
        <w:numPr>
          <w:ilvl w:val="0"/>
          <w:numId w:val="32"/>
        </w:numPr>
        <w:rPr>
          <w:sz w:val="24"/>
          <w:szCs w:val="24"/>
        </w:rPr>
      </w:pPr>
      <w:r>
        <w:rPr>
          <w:sz w:val="24"/>
          <w:szCs w:val="24"/>
        </w:rPr>
        <w:t>Anche in questo caso ci sarebbe piaciuto implementare una barra di caricamento durante il recupero della lista dei viaggi.</w:t>
      </w:r>
    </w:p>
    <w:p w14:paraId="4F43B403" w14:textId="3FCB0FF2" w:rsidR="00212D9D" w:rsidRDefault="00212D9D" w:rsidP="00212D9D">
      <w:pPr>
        <w:rPr>
          <w:sz w:val="24"/>
          <w:szCs w:val="24"/>
        </w:rPr>
      </w:pPr>
    </w:p>
    <w:p w14:paraId="6C2F959F" w14:textId="788BE560" w:rsidR="00212D9D" w:rsidRDefault="00212D9D" w:rsidP="00212D9D">
      <w:pPr>
        <w:rPr>
          <w:sz w:val="24"/>
          <w:szCs w:val="24"/>
        </w:rPr>
      </w:pPr>
    </w:p>
    <w:p w14:paraId="29EB9461" w14:textId="4DA8147F" w:rsidR="00212D9D" w:rsidRDefault="00212D9D" w:rsidP="00212D9D">
      <w:pPr>
        <w:rPr>
          <w:sz w:val="24"/>
          <w:szCs w:val="24"/>
        </w:rPr>
      </w:pPr>
    </w:p>
    <w:p w14:paraId="44271C03" w14:textId="2B6A6AB2" w:rsidR="00212D9D" w:rsidRDefault="00212D9D" w:rsidP="00212D9D">
      <w:pPr>
        <w:rPr>
          <w:sz w:val="24"/>
          <w:szCs w:val="24"/>
        </w:rPr>
      </w:pPr>
    </w:p>
    <w:p w14:paraId="2C8BECB5" w14:textId="0F049E85" w:rsidR="00212D9D" w:rsidRDefault="00212D9D" w:rsidP="00212D9D">
      <w:pPr>
        <w:rPr>
          <w:sz w:val="24"/>
          <w:szCs w:val="24"/>
        </w:rPr>
      </w:pPr>
    </w:p>
    <w:p w14:paraId="3F4201B9" w14:textId="6248F2E4" w:rsidR="00212D9D" w:rsidRDefault="00212D9D" w:rsidP="00212D9D">
      <w:pPr>
        <w:rPr>
          <w:sz w:val="24"/>
          <w:szCs w:val="24"/>
        </w:rPr>
      </w:pPr>
    </w:p>
    <w:p w14:paraId="245B338B" w14:textId="77777777" w:rsidR="00212D9D" w:rsidRPr="00212D9D" w:rsidRDefault="00212D9D" w:rsidP="00212D9D">
      <w:pPr>
        <w:rPr>
          <w:sz w:val="24"/>
          <w:szCs w:val="24"/>
        </w:rPr>
      </w:pPr>
    </w:p>
    <w:p w14:paraId="53B383E1" w14:textId="0C40BC80" w:rsidR="00556261" w:rsidRPr="00B3377F" w:rsidRDefault="00405522" w:rsidP="00B3377F">
      <w:pPr>
        <w:pStyle w:val="Titolo1"/>
        <w:rPr>
          <w:sz w:val="40"/>
          <w:szCs w:val="40"/>
          <w:u w:val="single"/>
        </w:rPr>
      </w:pPr>
      <w:r w:rsidRPr="00405522">
        <w:rPr>
          <w:sz w:val="40"/>
          <w:szCs w:val="40"/>
        </w:rPr>
        <w:t xml:space="preserve">Considerazioni </w:t>
      </w:r>
      <w:r w:rsidR="00556261">
        <w:rPr>
          <w:sz w:val="40"/>
          <w:szCs w:val="40"/>
        </w:rPr>
        <w:t xml:space="preserve">finali </w:t>
      </w:r>
      <w:r w:rsidR="0009625A">
        <w:rPr>
          <w:sz w:val="40"/>
          <w:szCs w:val="40"/>
        </w:rPr>
        <w:t>sui progetti</w:t>
      </w:r>
    </w:p>
    <w:p w14:paraId="28D71F10" w14:textId="7C3F28C4" w:rsidR="00405522" w:rsidRPr="00D6759C" w:rsidRDefault="0009625A" w:rsidP="00405522">
      <w:pPr>
        <w:rPr>
          <w:sz w:val="24"/>
          <w:szCs w:val="24"/>
        </w:rPr>
      </w:pPr>
      <w:r>
        <w:rPr>
          <w:sz w:val="24"/>
          <w:szCs w:val="24"/>
        </w:rPr>
        <w:t xml:space="preserve">I progetti sono stati abbastanza complessi, sia per le funzionalità richieste che per </w:t>
      </w:r>
      <w:r w:rsidR="00D6759C">
        <w:rPr>
          <w:sz w:val="24"/>
          <w:szCs w:val="24"/>
        </w:rPr>
        <w:t>la quantità di lavoro da svolgere.</w:t>
      </w:r>
    </w:p>
    <w:p w14:paraId="28995248" w14:textId="1CF65D10" w:rsidR="00BE1DEF" w:rsidRPr="00485E82" w:rsidRDefault="00485E82" w:rsidP="00405522">
      <w:pPr>
        <w:rPr>
          <w:sz w:val="24"/>
          <w:szCs w:val="24"/>
        </w:rPr>
      </w:pPr>
      <w:r>
        <w:rPr>
          <w:sz w:val="24"/>
          <w:szCs w:val="24"/>
        </w:rPr>
        <w:t xml:space="preserve">Riguardo agli extra, siamo abbastanza delusi di non essere stati in grado di gestire il salvataggio delle immagini su firebase. In locale non è stato complicato, ma i problemi arrivavamo quando dovevamo gestire il salvataggio in cloud. Inizialmente pensavamo di salvare il path di un’immagine, anziche l’immagine stessa, ma questo avrebbe portato a problemi nel caso di condivisione </w:t>
      </w:r>
      <w:r w:rsidR="00BE1DEF">
        <w:rPr>
          <w:sz w:val="24"/>
          <w:szCs w:val="24"/>
        </w:rPr>
        <w:t>di dati, o nel caso un’immagine venga rimossa dal telefono. Sappiamo che firebase offre un sistema di storage, quindi pensavamo di poter salvare le immagini nel cloud, ma sfortunatamente non siamo riusciti a gestire la cosa e abbiamo preferito concentrarci su altro.</w:t>
      </w:r>
    </w:p>
    <w:p w14:paraId="353624F7" w14:textId="23AED32D" w:rsidR="00405522" w:rsidRPr="00BE1DEF" w:rsidRDefault="00F93942" w:rsidP="00405522">
      <w:pPr>
        <w:rPr>
          <w:sz w:val="24"/>
          <w:szCs w:val="24"/>
          <w:u w:val="single"/>
        </w:rPr>
      </w:pPr>
      <w:r>
        <w:rPr>
          <w:sz w:val="24"/>
          <w:szCs w:val="24"/>
        </w:rPr>
        <w:t>Tuttavia dopo averli svolt</w:t>
      </w:r>
      <w:r w:rsidR="00BE1DEF">
        <w:rPr>
          <w:sz w:val="24"/>
          <w:szCs w:val="24"/>
        </w:rPr>
        <w:t>o questi progetti</w:t>
      </w:r>
      <w:r>
        <w:rPr>
          <w:sz w:val="24"/>
          <w:szCs w:val="24"/>
        </w:rPr>
        <w:t xml:space="preserve"> ci sentiamo molto più a nostro agio con questo ambiente di lavoro e anche più motivati a sviluppare e sperimentare con le applicazioni mobili per Android ed eventualmente iOS.</w:t>
      </w:r>
    </w:p>
    <w:p w14:paraId="7934DCBC" w14:textId="77777777" w:rsidR="00405522" w:rsidRDefault="00405522" w:rsidP="00405522"/>
    <w:p w14:paraId="7C0523A9" w14:textId="77777777" w:rsidR="00405522" w:rsidRPr="00405522" w:rsidRDefault="00405522" w:rsidP="00405522"/>
    <w:p w14:paraId="6C3604E6" w14:textId="77777777" w:rsidR="00405522" w:rsidRDefault="00405522" w:rsidP="00405522"/>
    <w:p w14:paraId="6F66EB28" w14:textId="77777777" w:rsidR="00405522" w:rsidRPr="00855982" w:rsidRDefault="00405522" w:rsidP="00405522"/>
    <w:sectPr w:rsidR="00405522" w:rsidRPr="00855982" w:rsidSect="00855982">
      <w:footerReference w:type="default" r:id="rId40"/>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2F64B" w14:textId="77777777" w:rsidR="000C7A2D" w:rsidRDefault="000C7A2D" w:rsidP="00855982">
      <w:pPr>
        <w:spacing w:after="0" w:line="240" w:lineRule="auto"/>
      </w:pPr>
      <w:r>
        <w:separator/>
      </w:r>
    </w:p>
  </w:endnote>
  <w:endnote w:type="continuationSeparator" w:id="0">
    <w:p w14:paraId="42B73B4B" w14:textId="77777777" w:rsidR="000C7A2D" w:rsidRDefault="000C7A2D"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0BAC0329" w14:textId="77777777" w:rsidR="008B504D" w:rsidRDefault="008B504D">
        <w:pPr>
          <w:pStyle w:val="Pidipagina"/>
        </w:pPr>
        <w:r>
          <w:rPr>
            <w:lang w:bidi="it-IT"/>
          </w:rPr>
          <w:fldChar w:fldCharType="begin"/>
        </w:r>
        <w:r>
          <w:rPr>
            <w:lang w:bidi="it-IT"/>
          </w:rPr>
          <w:instrText xml:space="preserve"> PAGE   \* MERGEFORMAT </w:instrText>
        </w:r>
        <w:r>
          <w:rPr>
            <w:lang w:bidi="it-IT"/>
          </w:rPr>
          <w:fldChar w:fldCharType="separate"/>
        </w:r>
        <w:r>
          <w:rPr>
            <w:noProof/>
            <w:lang w:bidi="it-IT"/>
          </w:rPr>
          <w:t>1</w:t>
        </w:r>
        <w:r>
          <w:rPr>
            <w:noProof/>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D8B59" w14:textId="77777777" w:rsidR="000C7A2D" w:rsidRDefault="000C7A2D" w:rsidP="00855982">
      <w:pPr>
        <w:spacing w:after="0" w:line="240" w:lineRule="auto"/>
      </w:pPr>
      <w:r>
        <w:separator/>
      </w:r>
    </w:p>
  </w:footnote>
  <w:footnote w:type="continuationSeparator" w:id="0">
    <w:p w14:paraId="30E950C3" w14:textId="77777777" w:rsidR="000C7A2D" w:rsidRDefault="000C7A2D"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1A20C5C"/>
    <w:multiLevelType w:val="hybridMultilevel"/>
    <w:tmpl w:val="3E8A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061AEC"/>
    <w:multiLevelType w:val="hybridMultilevel"/>
    <w:tmpl w:val="3188A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A3F7E"/>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45C0733"/>
    <w:multiLevelType w:val="hybridMultilevel"/>
    <w:tmpl w:val="B112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9"/>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8"/>
  </w:num>
  <w:num w:numId="30">
    <w:abstractNumId w:val="17"/>
  </w:num>
  <w:num w:numId="31">
    <w:abstractNumId w:val="20"/>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F4"/>
    <w:rsid w:val="00026CAA"/>
    <w:rsid w:val="00095BFE"/>
    <w:rsid w:val="0009625A"/>
    <w:rsid w:val="000C7A2D"/>
    <w:rsid w:val="000E362A"/>
    <w:rsid w:val="001A11F5"/>
    <w:rsid w:val="001D4362"/>
    <w:rsid w:val="00212D9D"/>
    <w:rsid w:val="00245B75"/>
    <w:rsid w:val="002701EE"/>
    <w:rsid w:val="003B0CA9"/>
    <w:rsid w:val="003C77F0"/>
    <w:rsid w:val="00405522"/>
    <w:rsid w:val="0047610B"/>
    <w:rsid w:val="00485E82"/>
    <w:rsid w:val="004C17C0"/>
    <w:rsid w:val="00513119"/>
    <w:rsid w:val="00556261"/>
    <w:rsid w:val="005C1302"/>
    <w:rsid w:val="005C4897"/>
    <w:rsid w:val="005E79F9"/>
    <w:rsid w:val="00606B78"/>
    <w:rsid w:val="00695266"/>
    <w:rsid w:val="00741FF4"/>
    <w:rsid w:val="00747621"/>
    <w:rsid w:val="007512EF"/>
    <w:rsid w:val="007833A7"/>
    <w:rsid w:val="007C051D"/>
    <w:rsid w:val="007D1058"/>
    <w:rsid w:val="00837C84"/>
    <w:rsid w:val="00855982"/>
    <w:rsid w:val="008B504D"/>
    <w:rsid w:val="00912F7D"/>
    <w:rsid w:val="00957819"/>
    <w:rsid w:val="00994EB9"/>
    <w:rsid w:val="009D4629"/>
    <w:rsid w:val="00A10484"/>
    <w:rsid w:val="00A56333"/>
    <w:rsid w:val="00A974D0"/>
    <w:rsid w:val="00AF2269"/>
    <w:rsid w:val="00AF5B66"/>
    <w:rsid w:val="00B10E7E"/>
    <w:rsid w:val="00B3377F"/>
    <w:rsid w:val="00BC43EC"/>
    <w:rsid w:val="00BE1DEF"/>
    <w:rsid w:val="00BE4517"/>
    <w:rsid w:val="00C134F5"/>
    <w:rsid w:val="00C75A6E"/>
    <w:rsid w:val="00D6759C"/>
    <w:rsid w:val="00D76504"/>
    <w:rsid w:val="00D8718B"/>
    <w:rsid w:val="00DA7661"/>
    <w:rsid w:val="00E71784"/>
    <w:rsid w:val="00EC52A4"/>
    <w:rsid w:val="00F40C70"/>
    <w:rsid w:val="00F55B02"/>
    <w:rsid w:val="00F93942"/>
    <w:rsid w:val="00FD262C"/>
    <w:rsid w:val="00FF0CD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9D672"/>
  <w15:chartTrackingRefBased/>
  <w15:docId w15:val="{2DB489AC-1182-4A01-99DA-7279F86FE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E79F9"/>
  </w:style>
  <w:style w:type="paragraph" w:styleId="Titolo1">
    <w:name w:val="heading 1"/>
    <w:basedOn w:val="Normale"/>
    <w:next w:val="Normale"/>
    <w:link w:val="Titolo1Carattere"/>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Titolo2">
    <w:name w:val="heading 2"/>
    <w:basedOn w:val="Normale"/>
    <w:next w:val="Normale"/>
    <w:link w:val="Titolo2Carattere"/>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Titolo3">
    <w:name w:val="heading 3"/>
    <w:basedOn w:val="Normale"/>
    <w:next w:val="Normale"/>
    <w:link w:val="Titolo3Carattere"/>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Titolo4">
    <w:name w:val="heading 4"/>
    <w:basedOn w:val="Normale"/>
    <w:next w:val="Normale"/>
    <w:link w:val="Titolo4Carattere"/>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Titolo5">
    <w:name w:val="heading 5"/>
    <w:basedOn w:val="Normale"/>
    <w:next w:val="Normale"/>
    <w:link w:val="Titolo5Carattere"/>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Titolo6">
    <w:name w:val="heading 6"/>
    <w:basedOn w:val="Normale"/>
    <w:next w:val="Normale"/>
    <w:link w:val="Titolo6Carattere"/>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Titolo7">
    <w:name w:val="heading 7"/>
    <w:basedOn w:val="Normale"/>
    <w:next w:val="Normale"/>
    <w:link w:val="Titolo7Carattere"/>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Titolo9">
    <w:name w:val="heading 9"/>
    <w:basedOn w:val="Normale"/>
    <w:next w:val="Normale"/>
    <w:link w:val="Titolo9Carattere"/>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oloCarattere">
    <w:name w:val="Titolo Carattere"/>
    <w:basedOn w:val="Carpredefinitoparagrafo"/>
    <w:link w:val="Titolo"/>
    <w:uiPriority w:val="1"/>
    <w:rsid w:val="00FD262C"/>
    <w:rPr>
      <w:rFonts w:asciiTheme="majorHAnsi" w:eastAsiaTheme="majorEastAsia" w:hAnsiTheme="majorHAnsi" w:cstheme="majorBidi"/>
      <w:sz w:val="56"/>
      <w:szCs w:val="56"/>
    </w:rPr>
  </w:style>
  <w:style w:type="paragraph" w:styleId="Intestazione">
    <w:name w:val="header"/>
    <w:basedOn w:val="Normale"/>
    <w:link w:val="IntestazioneCarattere"/>
    <w:uiPriority w:val="99"/>
    <w:unhideWhenUsed/>
    <w:rsid w:val="00855982"/>
    <w:pPr>
      <w:spacing w:after="0" w:line="240" w:lineRule="auto"/>
    </w:pPr>
  </w:style>
  <w:style w:type="character" w:customStyle="1" w:styleId="IntestazioneCarattere">
    <w:name w:val="Intestazione Carattere"/>
    <w:basedOn w:val="Carpredefinitoparagrafo"/>
    <w:link w:val="Intestazione"/>
    <w:uiPriority w:val="99"/>
    <w:rsid w:val="00855982"/>
  </w:style>
  <w:style w:type="character" w:customStyle="1" w:styleId="Titolo1Carattere">
    <w:name w:val="Titolo 1 Carattere"/>
    <w:basedOn w:val="Carpredefinitoparagrafo"/>
    <w:link w:val="Titolo1"/>
    <w:uiPriority w:val="9"/>
    <w:rsid w:val="00FD262C"/>
    <w:rPr>
      <w:rFonts w:asciiTheme="majorHAnsi" w:eastAsiaTheme="majorEastAsia" w:hAnsiTheme="majorHAnsi" w:cstheme="majorBidi"/>
      <w:b/>
      <w:bCs/>
      <w:smallCaps/>
      <w:sz w:val="36"/>
      <w:szCs w:val="36"/>
    </w:rPr>
  </w:style>
  <w:style w:type="character" w:customStyle="1" w:styleId="Titolo2Carattere">
    <w:name w:val="Titolo 2 Carattere"/>
    <w:basedOn w:val="Carpredefinitoparagrafo"/>
    <w:link w:val="Titolo2"/>
    <w:uiPriority w:val="9"/>
    <w:rsid w:val="00FD262C"/>
    <w:rPr>
      <w:rFonts w:asciiTheme="majorHAnsi" w:eastAsiaTheme="majorEastAsia" w:hAnsiTheme="majorHAnsi" w:cstheme="majorBidi"/>
      <w:b/>
      <w:bCs/>
      <w:smallCaps/>
      <w:sz w:val="28"/>
      <w:szCs w:val="28"/>
    </w:rPr>
  </w:style>
  <w:style w:type="character" w:customStyle="1" w:styleId="Titolo3Carattere">
    <w:name w:val="Titolo 3 Carattere"/>
    <w:basedOn w:val="Carpredefinitoparagrafo"/>
    <w:link w:val="Titolo3"/>
    <w:uiPriority w:val="9"/>
    <w:semiHidden/>
    <w:rsid w:val="00FD262C"/>
    <w:rPr>
      <w:rFonts w:asciiTheme="majorHAnsi" w:eastAsiaTheme="majorEastAsia" w:hAnsiTheme="majorHAnsi" w:cstheme="majorBidi"/>
      <w:b/>
      <w:bCs/>
    </w:rPr>
  </w:style>
  <w:style w:type="character" w:customStyle="1" w:styleId="Titolo4Carattere">
    <w:name w:val="Titolo 4 Carattere"/>
    <w:basedOn w:val="Carpredefinitoparagrafo"/>
    <w:link w:val="Titolo4"/>
    <w:uiPriority w:val="9"/>
    <w:semiHidden/>
    <w:rsid w:val="00FD262C"/>
    <w:rPr>
      <w:rFonts w:asciiTheme="majorHAnsi" w:eastAsiaTheme="majorEastAsia" w:hAnsiTheme="majorHAnsi" w:cstheme="majorBidi"/>
      <w:b/>
      <w:bCs/>
      <w:i/>
      <w:iCs/>
    </w:rPr>
  </w:style>
  <w:style w:type="character" w:customStyle="1" w:styleId="Titolo5Carattere">
    <w:name w:val="Titolo 5 Carattere"/>
    <w:basedOn w:val="Carpredefinitoparagrafo"/>
    <w:link w:val="Titolo5"/>
    <w:uiPriority w:val="9"/>
    <w:semiHidden/>
    <w:rsid w:val="00FD262C"/>
    <w:rPr>
      <w:rFonts w:asciiTheme="majorHAnsi" w:eastAsiaTheme="majorEastAsia" w:hAnsiTheme="majorHAnsi" w:cstheme="majorBidi"/>
      <w:color w:val="404040" w:themeColor="text1" w:themeTint="BF"/>
    </w:rPr>
  </w:style>
  <w:style w:type="character" w:customStyle="1" w:styleId="Titolo6Carattere">
    <w:name w:val="Titolo 6 Carattere"/>
    <w:basedOn w:val="Carpredefinitoparagrafo"/>
    <w:link w:val="Titolo6"/>
    <w:uiPriority w:val="9"/>
    <w:semiHidden/>
    <w:rsid w:val="00FD262C"/>
    <w:rPr>
      <w:rFonts w:asciiTheme="majorHAnsi" w:eastAsiaTheme="majorEastAsia" w:hAnsiTheme="majorHAnsi" w:cstheme="majorBidi"/>
      <w:i/>
      <w:iCs/>
      <w:color w:val="404040" w:themeColor="text1" w:themeTint="BF"/>
    </w:rPr>
  </w:style>
  <w:style w:type="character" w:customStyle="1" w:styleId="Titolo7Carattere">
    <w:name w:val="Titolo 7 Carattere"/>
    <w:basedOn w:val="Carpredefinitoparagrafo"/>
    <w:link w:val="Titolo7"/>
    <w:uiPriority w:val="9"/>
    <w:semiHidden/>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D4362"/>
    <w:rPr>
      <w:rFonts w:asciiTheme="majorHAnsi" w:eastAsiaTheme="majorEastAsia" w:hAnsiTheme="majorHAnsi" w:cstheme="majorBidi"/>
      <w:color w:val="404040" w:themeColor="text1" w:themeTint="BF"/>
      <w:szCs w:val="20"/>
    </w:rPr>
  </w:style>
  <w:style w:type="character" w:customStyle="1" w:styleId="Titolo9Carattere">
    <w:name w:val="Titolo 9 Carattere"/>
    <w:basedOn w:val="Carpredefinitoparagrafo"/>
    <w:link w:val="Titolo9"/>
    <w:uiPriority w:val="9"/>
    <w:semiHidden/>
    <w:rsid w:val="001D4362"/>
    <w:rPr>
      <w:rFonts w:asciiTheme="majorHAnsi" w:eastAsiaTheme="majorEastAsia" w:hAnsiTheme="majorHAnsi" w:cstheme="majorBidi"/>
      <w:i/>
      <w:iCs/>
      <w:color w:val="404040" w:themeColor="text1" w:themeTint="BF"/>
      <w:szCs w:val="20"/>
    </w:rPr>
  </w:style>
  <w:style w:type="paragraph" w:styleId="Pidipagina">
    <w:name w:val="footer"/>
    <w:basedOn w:val="Normale"/>
    <w:link w:val="PidipaginaCarattere"/>
    <w:uiPriority w:val="99"/>
    <w:unhideWhenUsed/>
    <w:rsid w:val="00855982"/>
    <w:pPr>
      <w:spacing w:after="0" w:line="240" w:lineRule="auto"/>
    </w:pPr>
  </w:style>
  <w:style w:type="character" w:customStyle="1" w:styleId="PidipaginaCarattere">
    <w:name w:val="Piè di pagina Carattere"/>
    <w:basedOn w:val="Carpredefinitoparagrafo"/>
    <w:link w:val="Pidipagina"/>
    <w:uiPriority w:val="99"/>
    <w:rsid w:val="00855982"/>
  </w:style>
  <w:style w:type="paragraph" w:styleId="Didascalia">
    <w:name w:val="caption"/>
    <w:basedOn w:val="Normale"/>
    <w:next w:val="Normale"/>
    <w:uiPriority w:val="35"/>
    <w:unhideWhenUsed/>
    <w:qFormat/>
    <w:rsid w:val="001D4362"/>
    <w:pPr>
      <w:spacing w:after="200" w:line="240" w:lineRule="auto"/>
    </w:pPr>
    <w:rPr>
      <w:i/>
      <w:iCs/>
      <w:color w:val="323232" w:themeColor="text2"/>
      <w:szCs w:val="18"/>
    </w:rPr>
  </w:style>
  <w:style w:type="paragraph" w:styleId="Titolosommario">
    <w:name w:val="TOC Heading"/>
    <w:basedOn w:val="Titolo1"/>
    <w:next w:val="Normale"/>
    <w:uiPriority w:val="39"/>
    <w:semiHidden/>
    <w:unhideWhenUsed/>
    <w:qFormat/>
    <w:pPr>
      <w:outlineLvl w:val="9"/>
    </w:pPr>
  </w:style>
  <w:style w:type="paragraph" w:styleId="Testofumetto">
    <w:name w:val="Balloon Text"/>
    <w:basedOn w:val="Normale"/>
    <w:link w:val="TestofumettoCarattere"/>
    <w:uiPriority w:val="99"/>
    <w:semiHidden/>
    <w:unhideWhenUsed/>
    <w:rsid w:val="001D4362"/>
    <w:pPr>
      <w:spacing w:after="0"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1D4362"/>
    <w:rPr>
      <w:rFonts w:ascii="Segoe UI" w:hAnsi="Segoe UI" w:cs="Segoe UI"/>
      <w:szCs w:val="18"/>
    </w:rPr>
  </w:style>
  <w:style w:type="paragraph" w:styleId="Corpodeltesto3">
    <w:name w:val="Body Text 3"/>
    <w:basedOn w:val="Normale"/>
    <w:link w:val="Corpodeltesto3Carattere"/>
    <w:uiPriority w:val="99"/>
    <w:semiHidden/>
    <w:unhideWhenUsed/>
    <w:rsid w:val="001D4362"/>
    <w:pPr>
      <w:spacing w:after="120"/>
    </w:pPr>
    <w:rPr>
      <w:szCs w:val="16"/>
    </w:rPr>
  </w:style>
  <w:style w:type="character" w:customStyle="1" w:styleId="Corpodeltesto3Carattere">
    <w:name w:val="Corpo del testo 3 Carattere"/>
    <w:basedOn w:val="Carpredefinitoparagrafo"/>
    <w:link w:val="Corpodeltesto3"/>
    <w:uiPriority w:val="99"/>
    <w:semiHidden/>
    <w:rsid w:val="001D4362"/>
    <w:rPr>
      <w:szCs w:val="16"/>
    </w:rPr>
  </w:style>
  <w:style w:type="paragraph" w:styleId="Rientrocorpodeltesto3">
    <w:name w:val="Body Text Indent 3"/>
    <w:basedOn w:val="Normale"/>
    <w:link w:val="Rientrocorpodeltesto3Carattere"/>
    <w:uiPriority w:val="99"/>
    <w:semiHidden/>
    <w:unhideWhenUsed/>
    <w:rsid w:val="001D4362"/>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1D4362"/>
    <w:rPr>
      <w:szCs w:val="16"/>
    </w:rPr>
  </w:style>
  <w:style w:type="character" w:styleId="Rimandocommento">
    <w:name w:val="annotation reference"/>
    <w:basedOn w:val="Carpredefinitoparagrafo"/>
    <w:uiPriority w:val="99"/>
    <w:semiHidden/>
    <w:unhideWhenUsed/>
    <w:rsid w:val="001D4362"/>
    <w:rPr>
      <w:sz w:val="22"/>
      <w:szCs w:val="16"/>
    </w:rPr>
  </w:style>
  <w:style w:type="paragraph" w:styleId="Testocommento">
    <w:name w:val="annotation text"/>
    <w:basedOn w:val="Normale"/>
    <w:link w:val="TestocommentoCarattere"/>
    <w:uiPriority w:val="99"/>
    <w:semiHidden/>
    <w:unhideWhenUsed/>
    <w:rsid w:val="001D4362"/>
    <w:pPr>
      <w:spacing w:line="240" w:lineRule="auto"/>
    </w:pPr>
    <w:rPr>
      <w:szCs w:val="20"/>
    </w:rPr>
  </w:style>
  <w:style w:type="character" w:customStyle="1" w:styleId="TestocommentoCarattere">
    <w:name w:val="Testo commento Carattere"/>
    <w:basedOn w:val="Carpredefinitoparagrafo"/>
    <w:link w:val="Testocommento"/>
    <w:uiPriority w:val="99"/>
    <w:semiHidden/>
    <w:rsid w:val="001D4362"/>
    <w:rPr>
      <w:szCs w:val="20"/>
    </w:rPr>
  </w:style>
  <w:style w:type="paragraph" w:styleId="Soggettocommento">
    <w:name w:val="annotation subject"/>
    <w:basedOn w:val="Testocommento"/>
    <w:next w:val="Testocommento"/>
    <w:link w:val="SoggettocommentoCarattere"/>
    <w:uiPriority w:val="99"/>
    <w:semiHidden/>
    <w:unhideWhenUsed/>
    <w:rsid w:val="001D4362"/>
    <w:rPr>
      <w:b/>
      <w:bCs/>
    </w:rPr>
  </w:style>
  <w:style w:type="character" w:customStyle="1" w:styleId="SoggettocommentoCarattere">
    <w:name w:val="Soggetto commento Carattere"/>
    <w:basedOn w:val="TestocommentoCarattere"/>
    <w:link w:val="Soggettocommento"/>
    <w:uiPriority w:val="99"/>
    <w:semiHidden/>
    <w:rsid w:val="001D4362"/>
    <w:rPr>
      <w:b/>
      <w:bCs/>
      <w:szCs w:val="20"/>
    </w:rPr>
  </w:style>
  <w:style w:type="paragraph" w:styleId="Mappadocumento">
    <w:name w:val="Document Map"/>
    <w:basedOn w:val="Normale"/>
    <w:link w:val="MappadocumentoCarattere"/>
    <w:uiPriority w:val="99"/>
    <w:semiHidden/>
    <w:unhideWhenUsed/>
    <w:rsid w:val="001D4362"/>
    <w:pPr>
      <w:spacing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1D4362"/>
    <w:rPr>
      <w:rFonts w:ascii="Segoe UI" w:hAnsi="Segoe UI" w:cs="Segoe UI"/>
      <w:szCs w:val="16"/>
    </w:rPr>
  </w:style>
  <w:style w:type="paragraph" w:styleId="Testonotadichiusura">
    <w:name w:val="endnote text"/>
    <w:basedOn w:val="Normale"/>
    <w:link w:val="TestonotadichiusuraCarattere"/>
    <w:uiPriority w:val="99"/>
    <w:semiHidden/>
    <w:unhideWhenUsed/>
    <w:rsid w:val="001D4362"/>
    <w:pPr>
      <w:spacing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1D4362"/>
    <w:rPr>
      <w:szCs w:val="20"/>
    </w:rPr>
  </w:style>
  <w:style w:type="paragraph" w:styleId="Indirizzomittente">
    <w:name w:val="envelope return"/>
    <w:basedOn w:val="Normale"/>
    <w:uiPriority w:val="99"/>
    <w:semiHidden/>
    <w:unhideWhenUsed/>
    <w:rsid w:val="001D4362"/>
    <w:pPr>
      <w:spacing w:after="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1D4362"/>
    <w:pPr>
      <w:spacing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1D4362"/>
    <w:rPr>
      <w:szCs w:val="20"/>
    </w:rPr>
  </w:style>
  <w:style w:type="character" w:styleId="CodiceHTML">
    <w:name w:val="HTML Code"/>
    <w:basedOn w:val="Carpredefinitoparagrafo"/>
    <w:uiPriority w:val="99"/>
    <w:semiHidden/>
    <w:unhideWhenUsed/>
    <w:rsid w:val="001D4362"/>
    <w:rPr>
      <w:rFonts w:ascii="Consolas" w:hAnsi="Consolas"/>
      <w:sz w:val="22"/>
      <w:szCs w:val="20"/>
    </w:rPr>
  </w:style>
  <w:style w:type="character" w:styleId="TastieraHTML">
    <w:name w:val="HTML Keyboard"/>
    <w:basedOn w:val="Carpredefinitoparagrafo"/>
    <w:uiPriority w:val="99"/>
    <w:semiHidden/>
    <w:unhideWhenUsed/>
    <w:rsid w:val="001D4362"/>
    <w:rPr>
      <w:rFonts w:ascii="Consolas" w:hAnsi="Consolas"/>
      <w:sz w:val="22"/>
      <w:szCs w:val="20"/>
    </w:rPr>
  </w:style>
  <w:style w:type="paragraph" w:styleId="PreformattatoHTML">
    <w:name w:val="HTML Preformatted"/>
    <w:basedOn w:val="Normale"/>
    <w:link w:val="PreformattatoHTMLCarattere"/>
    <w:uiPriority w:val="99"/>
    <w:semiHidden/>
    <w:unhideWhenUsed/>
    <w:rsid w:val="001D4362"/>
    <w:pPr>
      <w:spacing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1D4362"/>
    <w:rPr>
      <w:rFonts w:ascii="Consolas" w:hAnsi="Consolas"/>
      <w:szCs w:val="20"/>
    </w:rPr>
  </w:style>
  <w:style w:type="character" w:styleId="MacchinadascrivereHTML">
    <w:name w:val="HTML Typewriter"/>
    <w:basedOn w:val="Carpredefinitoparagrafo"/>
    <w:uiPriority w:val="99"/>
    <w:semiHidden/>
    <w:unhideWhenUsed/>
    <w:rsid w:val="001D4362"/>
    <w:rPr>
      <w:rFonts w:ascii="Consolas" w:hAnsi="Consolas"/>
      <w:sz w:val="22"/>
      <w:szCs w:val="20"/>
    </w:rPr>
  </w:style>
  <w:style w:type="paragraph" w:styleId="Testomacro">
    <w:name w:val="macro"/>
    <w:link w:val="TestomacroCarattere"/>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1D4362"/>
    <w:rPr>
      <w:rFonts w:ascii="Consolas" w:hAnsi="Consolas"/>
      <w:szCs w:val="20"/>
    </w:rPr>
  </w:style>
  <w:style w:type="paragraph" w:styleId="Testonormale">
    <w:name w:val="Plain Text"/>
    <w:basedOn w:val="Normale"/>
    <w:link w:val="TestonormaleCarattere"/>
    <w:uiPriority w:val="99"/>
    <w:semiHidden/>
    <w:unhideWhenUsed/>
    <w:rsid w:val="001D4362"/>
    <w:pPr>
      <w:spacing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1D4362"/>
    <w:rPr>
      <w:rFonts w:ascii="Consolas" w:hAnsi="Consolas"/>
      <w:szCs w:val="21"/>
    </w:rPr>
  </w:style>
  <w:style w:type="paragraph" w:styleId="Testodelblocco">
    <w:name w:val="Block Text"/>
    <w:basedOn w:val="Normale"/>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Collegamentovisitato">
    <w:name w:val="FollowedHyperlink"/>
    <w:basedOn w:val="Carpredefinitoparagrafo"/>
    <w:uiPriority w:val="99"/>
    <w:semiHidden/>
    <w:unhideWhenUsed/>
    <w:rsid w:val="007833A7"/>
    <w:rPr>
      <w:color w:val="783F04" w:themeColor="accent1" w:themeShade="80"/>
      <w:u w:val="single"/>
    </w:rPr>
  </w:style>
  <w:style w:type="character" w:styleId="Collegamentoipertestuale">
    <w:name w:val="Hyperlink"/>
    <w:basedOn w:val="Carpredefinitoparagrafo"/>
    <w:uiPriority w:val="99"/>
    <w:unhideWhenUsed/>
    <w:rsid w:val="007833A7"/>
    <w:rPr>
      <w:color w:val="3A6331" w:themeColor="accent4" w:themeShade="BF"/>
      <w:u w:val="single"/>
    </w:rPr>
  </w:style>
  <w:style w:type="character" w:styleId="Testosegnaposto">
    <w:name w:val="Placeholder Text"/>
    <w:basedOn w:val="Carpredefinitoparagrafo"/>
    <w:uiPriority w:val="99"/>
    <w:semiHidden/>
    <w:rsid w:val="007833A7"/>
    <w:rPr>
      <w:color w:val="595959" w:themeColor="text1" w:themeTint="A6"/>
    </w:rPr>
  </w:style>
  <w:style w:type="character" w:styleId="Enfasiintensa">
    <w:name w:val="Intense Emphasis"/>
    <w:basedOn w:val="Carpredefinitoparagrafo"/>
    <w:uiPriority w:val="21"/>
    <w:semiHidden/>
    <w:unhideWhenUsed/>
    <w:qFormat/>
    <w:rsid w:val="00FD262C"/>
    <w:rPr>
      <w:i/>
      <w:iCs/>
      <w:color w:val="B35E06" w:themeColor="accent1" w:themeShade="BF"/>
    </w:rPr>
  </w:style>
  <w:style w:type="paragraph" w:styleId="Citazioneintensa">
    <w:name w:val="Intense Quote"/>
    <w:basedOn w:val="Normale"/>
    <w:next w:val="Normale"/>
    <w:link w:val="CitazioneintensaCarattere"/>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CitazioneintensaCarattere">
    <w:name w:val="Citazione intensa Carattere"/>
    <w:basedOn w:val="Carpredefinitoparagrafo"/>
    <w:link w:val="Citazioneintensa"/>
    <w:uiPriority w:val="30"/>
    <w:semiHidden/>
    <w:rsid w:val="00FD262C"/>
    <w:rPr>
      <w:i/>
      <w:iCs/>
      <w:color w:val="B35E06" w:themeColor="accent1" w:themeShade="BF"/>
    </w:rPr>
  </w:style>
  <w:style w:type="character" w:styleId="Riferimentointenso">
    <w:name w:val="Intense Reference"/>
    <w:basedOn w:val="Carpredefinitoparagrafo"/>
    <w:uiPriority w:val="32"/>
    <w:semiHidden/>
    <w:unhideWhenUsed/>
    <w:qFormat/>
    <w:rsid w:val="00FD262C"/>
    <w:rPr>
      <w:b/>
      <w:bCs/>
      <w:caps w:val="0"/>
      <w:smallCaps/>
      <w:color w:val="B35E06" w:themeColor="accent1" w:themeShade="BF"/>
      <w:spacing w:val="5"/>
    </w:rPr>
  </w:style>
  <w:style w:type="paragraph" w:styleId="Paragrafoelenco">
    <w:name w:val="List Paragraph"/>
    <w:basedOn w:val="Normale"/>
    <w:uiPriority w:val="34"/>
    <w:unhideWhenUsed/>
    <w:qFormat/>
    <w:rsid w:val="00912F7D"/>
    <w:pPr>
      <w:ind w:left="720"/>
      <w:contextualSpacing/>
    </w:pPr>
  </w:style>
  <w:style w:type="character" w:styleId="Menzionenonrisolta">
    <w:name w:val="Unresolved Mention"/>
    <w:basedOn w:val="Carpredefinitoparagrafo"/>
    <w:uiPriority w:val="99"/>
    <w:semiHidden/>
    <w:unhideWhenUsed/>
    <w:rsid w:val="00994E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20215">
      <w:bodyDiv w:val="1"/>
      <w:marLeft w:val="0"/>
      <w:marRight w:val="0"/>
      <w:marTop w:val="0"/>
      <w:marBottom w:val="0"/>
      <w:divBdr>
        <w:top w:val="none" w:sz="0" w:space="0" w:color="auto"/>
        <w:left w:val="none" w:sz="0" w:space="0" w:color="auto"/>
        <w:bottom w:val="none" w:sz="0" w:space="0" w:color="auto"/>
        <w:right w:val="none" w:sz="0" w:space="0" w:color="auto"/>
      </w:divBdr>
    </w:div>
    <w:div w:id="405108986">
      <w:bodyDiv w:val="1"/>
      <w:marLeft w:val="0"/>
      <w:marRight w:val="0"/>
      <w:marTop w:val="0"/>
      <w:marBottom w:val="0"/>
      <w:divBdr>
        <w:top w:val="none" w:sz="0" w:space="0" w:color="auto"/>
        <w:left w:val="none" w:sz="0" w:space="0" w:color="auto"/>
        <w:bottom w:val="none" w:sz="0" w:space="0" w:color="auto"/>
        <w:right w:val="none" w:sz="0" w:space="0" w:color="auto"/>
      </w:divBdr>
    </w:div>
    <w:div w:id="623536820">
      <w:bodyDiv w:val="1"/>
      <w:marLeft w:val="0"/>
      <w:marRight w:val="0"/>
      <w:marTop w:val="0"/>
      <w:marBottom w:val="0"/>
      <w:divBdr>
        <w:top w:val="none" w:sz="0" w:space="0" w:color="auto"/>
        <w:left w:val="none" w:sz="0" w:space="0" w:color="auto"/>
        <w:bottom w:val="none" w:sz="0" w:space="0" w:color="auto"/>
        <w:right w:val="none" w:sz="0" w:space="0" w:color="auto"/>
      </w:divBdr>
    </w:div>
    <w:div w:id="639530437">
      <w:bodyDiv w:val="1"/>
      <w:marLeft w:val="0"/>
      <w:marRight w:val="0"/>
      <w:marTop w:val="0"/>
      <w:marBottom w:val="0"/>
      <w:divBdr>
        <w:top w:val="none" w:sz="0" w:space="0" w:color="auto"/>
        <w:left w:val="none" w:sz="0" w:space="0" w:color="auto"/>
        <w:bottom w:val="none" w:sz="0" w:space="0" w:color="auto"/>
        <w:right w:val="none" w:sz="0" w:space="0" w:color="auto"/>
      </w:divBdr>
    </w:div>
    <w:div w:id="769550085">
      <w:bodyDiv w:val="1"/>
      <w:marLeft w:val="0"/>
      <w:marRight w:val="0"/>
      <w:marTop w:val="0"/>
      <w:marBottom w:val="0"/>
      <w:divBdr>
        <w:top w:val="none" w:sz="0" w:space="0" w:color="auto"/>
        <w:left w:val="none" w:sz="0" w:space="0" w:color="auto"/>
        <w:bottom w:val="none" w:sz="0" w:space="0" w:color="auto"/>
        <w:right w:val="none" w:sz="0" w:space="0" w:color="auto"/>
      </w:divBdr>
    </w:div>
    <w:div w:id="849686939">
      <w:bodyDiv w:val="1"/>
      <w:marLeft w:val="0"/>
      <w:marRight w:val="0"/>
      <w:marTop w:val="0"/>
      <w:marBottom w:val="0"/>
      <w:divBdr>
        <w:top w:val="none" w:sz="0" w:space="0" w:color="auto"/>
        <w:left w:val="none" w:sz="0" w:space="0" w:color="auto"/>
        <w:bottom w:val="none" w:sz="0" w:space="0" w:color="auto"/>
        <w:right w:val="none" w:sz="0" w:space="0" w:color="auto"/>
      </w:divBdr>
    </w:div>
    <w:div w:id="1486048510">
      <w:bodyDiv w:val="1"/>
      <w:marLeft w:val="0"/>
      <w:marRight w:val="0"/>
      <w:marTop w:val="0"/>
      <w:marBottom w:val="0"/>
      <w:divBdr>
        <w:top w:val="none" w:sz="0" w:space="0" w:color="auto"/>
        <w:left w:val="none" w:sz="0" w:space="0" w:color="auto"/>
        <w:bottom w:val="none" w:sz="0" w:space="0" w:color="auto"/>
        <w:right w:val="none" w:sz="0" w:space="0" w:color="auto"/>
      </w:divBdr>
    </w:div>
    <w:div w:id="1779520244">
      <w:bodyDiv w:val="1"/>
      <w:marLeft w:val="0"/>
      <w:marRight w:val="0"/>
      <w:marTop w:val="0"/>
      <w:marBottom w:val="0"/>
      <w:divBdr>
        <w:top w:val="none" w:sz="0" w:space="0" w:color="auto"/>
        <w:left w:val="none" w:sz="0" w:space="0" w:color="auto"/>
        <w:bottom w:val="none" w:sz="0" w:space="0" w:color="auto"/>
        <w:right w:val="none" w:sz="0" w:space="0" w:color="auto"/>
      </w:divBdr>
    </w:div>
    <w:div w:id="1859351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hyperlink" Target="https://www.googleapis.com/books/v1/volumes?q=isbn" TargetMode="Externa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ste\AppData\Roaming\Microsoft\Templates\Modello%20Relazione%20(vuoto).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Modello Relazione (vuoto)</Template>
  <TotalTime>291</TotalTime>
  <Pages>19</Pages>
  <Words>3061</Words>
  <Characters>17450</Characters>
  <Application>Microsoft Office Word</Application>
  <DocSecurity>0</DocSecurity>
  <Lines>145</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 Andries</dc:creator>
  <cp:lastModifiedBy>Alex Andries</cp:lastModifiedBy>
  <cp:revision>17</cp:revision>
  <dcterms:created xsi:type="dcterms:W3CDTF">2019-07-02T08:38:00Z</dcterms:created>
  <dcterms:modified xsi:type="dcterms:W3CDTF">2019-07-04T17:19:00Z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